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8FFE" w14:textId="470DCE12" w:rsidR="0069082E" w:rsidRPr="00987110" w:rsidRDefault="003D3800" w:rsidP="00A368D1">
      <w:pPr>
        <w:pStyle w:val="1"/>
        <w:numPr>
          <w:ilvl w:val="0"/>
          <w:numId w:val="0"/>
        </w:numPr>
      </w:pPr>
      <w:bookmarkStart w:id="0" w:name="_Toc118876418"/>
      <w:r w:rsidRPr="00987110">
        <w:t xml:space="preserve">Лабораторна робота № </w:t>
      </w:r>
      <w:r w:rsidR="00080A69">
        <w:t>3</w:t>
      </w:r>
      <w:r w:rsidRPr="00987110">
        <w:t>.</w:t>
      </w:r>
      <w:r w:rsidRPr="00987110">
        <w:br/>
      </w:r>
      <w:bookmarkEnd w:id="0"/>
      <w:r w:rsidR="00A368D1" w:rsidRPr="00A368D1">
        <w:t>Системне програмування та адміністрування ОС</w:t>
      </w:r>
    </w:p>
    <w:p w14:paraId="06BDEFBB" w14:textId="77777777" w:rsidR="00080A69" w:rsidRPr="00080A69" w:rsidRDefault="00080A69" w:rsidP="00080A69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vanish/>
          <w:szCs w:val="26"/>
        </w:rPr>
      </w:pPr>
    </w:p>
    <w:p w14:paraId="58115F6A" w14:textId="77777777" w:rsidR="00080A69" w:rsidRPr="00080A69" w:rsidRDefault="00080A69" w:rsidP="00080A69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vanish/>
          <w:szCs w:val="26"/>
        </w:rPr>
      </w:pPr>
    </w:p>
    <w:p w14:paraId="11CEAFCB" w14:textId="77777777" w:rsidR="00080A69" w:rsidRPr="00080A69" w:rsidRDefault="00080A69" w:rsidP="00080A69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vanish/>
          <w:szCs w:val="26"/>
        </w:rPr>
      </w:pPr>
    </w:p>
    <w:p w14:paraId="66953CDC" w14:textId="2D863C93" w:rsidR="003023B4" w:rsidRDefault="003023B4" w:rsidP="00080A69">
      <w:pPr>
        <w:pStyle w:val="2"/>
      </w:pPr>
      <w:r w:rsidRPr="00987110">
        <w:t>Завдання на роботу</w:t>
      </w:r>
    </w:p>
    <w:p w14:paraId="7E8494BF" w14:textId="4D811420" w:rsidR="00080A69" w:rsidRPr="00331E40" w:rsidRDefault="00331E40" w:rsidP="00331E40">
      <w:pPr>
        <w:rPr>
          <w:lang w:val="ru-RU"/>
        </w:rPr>
      </w:pPr>
      <w:r>
        <w:rPr>
          <w:lang w:val="ru-RU"/>
        </w:rPr>
        <w:t>С</w:t>
      </w:r>
      <w:r w:rsidRPr="00331E40">
        <w:t xml:space="preserve">творити rpm, який міститиме </w:t>
      </w:r>
      <w:r>
        <w:t xml:space="preserve">файл </w:t>
      </w:r>
      <w:r>
        <w:rPr>
          <w:lang w:val="en-US"/>
        </w:rPr>
        <w:t>bash-</w:t>
      </w:r>
      <w:r>
        <w:rPr>
          <w:lang w:val="ru-RU"/>
        </w:rPr>
        <w:t>скрипту.</w:t>
      </w:r>
    </w:p>
    <w:p w14:paraId="6C4E98E7" w14:textId="377D0AEF" w:rsidR="003D3800" w:rsidRPr="00987110" w:rsidRDefault="003023B4" w:rsidP="003023B4">
      <w:pPr>
        <w:pStyle w:val="2"/>
        <w:spacing w:before="240" w:after="0"/>
      </w:pPr>
      <w:r w:rsidRPr="00987110">
        <w:t>Хід роботи</w:t>
      </w:r>
    </w:p>
    <w:p w14:paraId="0D1D5871" w14:textId="06E2141C" w:rsidR="00674E87" w:rsidRDefault="00987110" w:rsidP="003023B4">
      <w:pPr>
        <w:pStyle w:val="3"/>
        <w:spacing w:before="120" w:after="0"/>
        <w:rPr>
          <w:b/>
        </w:rPr>
      </w:pPr>
      <w:r w:rsidRPr="00987110">
        <w:rPr>
          <w:b/>
        </w:rPr>
        <w:t>Виконання завдання</w:t>
      </w:r>
      <w:r w:rsidR="00C91FB4" w:rsidRPr="00987110">
        <w:rPr>
          <w:b/>
        </w:rPr>
        <w:t xml:space="preserve"> </w:t>
      </w:r>
    </w:p>
    <w:p w14:paraId="6920DA3C" w14:textId="4FBCD49D" w:rsidR="00534894" w:rsidRPr="00534894" w:rsidRDefault="00534894" w:rsidP="00534894">
      <w:pPr>
        <w:pStyle w:val="a0"/>
      </w:pPr>
      <w:r w:rsidRPr="00534894">
        <w:t xml:space="preserve">Встановлення інструментарію: </w:t>
      </w:r>
      <w:r>
        <w:t>н</w:t>
      </w:r>
      <w:r w:rsidRPr="00534894">
        <w:t xml:space="preserve">а віртуальній машині  було встановлено пакет </w:t>
      </w:r>
      <w:r w:rsidRPr="00534894">
        <w:rPr>
          <w:rStyle w:val="HTML1"/>
          <w:rFonts w:ascii="Times New Roman" w:eastAsia="MS Mincho" w:hAnsi="Times New Roman" w:cs="Times New Roman"/>
          <w:sz w:val="28"/>
          <w:szCs w:val="28"/>
        </w:rPr>
        <w:t>rpm</w:t>
      </w:r>
      <w:r w:rsidRPr="00534894">
        <w:t>.</w:t>
      </w:r>
    </w:p>
    <w:p w14:paraId="2C611D45" w14:textId="0D8E3580" w:rsidR="00534894" w:rsidRPr="00534894" w:rsidRDefault="00534894" w:rsidP="00534894">
      <w:pPr>
        <w:pStyle w:val="a0"/>
      </w:pPr>
      <w:r w:rsidRPr="00534894">
        <w:t xml:space="preserve">Підготовка середовища: </w:t>
      </w:r>
      <w:r>
        <w:t>с</w:t>
      </w:r>
      <w:r w:rsidRPr="00534894">
        <w:t xml:space="preserve">творено стандартну структуру директорій, необхідну для збірки пакетів: </w:t>
      </w:r>
      <w:r w:rsidRPr="00534894">
        <w:rPr>
          <w:rStyle w:val="HTML1"/>
          <w:rFonts w:ascii="Times New Roman" w:eastAsia="MS Mincho" w:hAnsi="Times New Roman" w:cs="Times New Roman"/>
          <w:sz w:val="28"/>
          <w:szCs w:val="28"/>
        </w:rPr>
        <w:t>~/rpmbuild/{BUILD, RPMS, SOURCES, SPECS, SRPMS}</w:t>
      </w:r>
      <w:r w:rsidRPr="00534894">
        <w:t>.</w:t>
      </w:r>
    </w:p>
    <w:p w14:paraId="24ACA201" w14:textId="77777777" w:rsidR="00534894" w:rsidRPr="00534894" w:rsidRDefault="00534894" w:rsidP="00534894">
      <w:pPr>
        <w:pStyle w:val="a0"/>
      </w:pPr>
      <w:r w:rsidRPr="00534894">
        <w:t>Підготовка файлів:</w:t>
      </w:r>
    </w:p>
    <w:p w14:paraId="0DCFD436" w14:textId="77777777" w:rsidR="00534894" w:rsidRPr="00534894" w:rsidRDefault="00534894" w:rsidP="00534894">
      <w:pPr>
        <w:pStyle w:val="a3"/>
        <w:rPr>
          <w:szCs w:val="28"/>
        </w:rPr>
      </w:pPr>
      <w:r w:rsidRPr="00534894">
        <w:rPr>
          <w:szCs w:val="28"/>
        </w:rPr>
        <w:t xml:space="preserve">Скрипт </w:t>
      </w:r>
      <w:r w:rsidRPr="00534894">
        <w:rPr>
          <w:rStyle w:val="HTML1"/>
          <w:rFonts w:ascii="Times New Roman" w:hAnsi="Times New Roman" w:cs="Times New Roman"/>
          <w:sz w:val="28"/>
          <w:szCs w:val="28"/>
        </w:rPr>
        <w:t>count_files.sh</w:t>
      </w:r>
      <w:r w:rsidRPr="00534894">
        <w:rPr>
          <w:szCs w:val="28"/>
        </w:rPr>
        <w:t xml:space="preserve"> скопійовано в директорію </w:t>
      </w:r>
      <w:r w:rsidRPr="00534894">
        <w:rPr>
          <w:rStyle w:val="HTML1"/>
          <w:rFonts w:ascii="Times New Roman" w:hAnsi="Times New Roman" w:cs="Times New Roman"/>
          <w:sz w:val="28"/>
          <w:szCs w:val="28"/>
        </w:rPr>
        <w:t>SOURCES</w:t>
      </w:r>
      <w:r w:rsidRPr="00534894">
        <w:rPr>
          <w:szCs w:val="28"/>
        </w:rPr>
        <w:t>.</w:t>
      </w:r>
    </w:p>
    <w:p w14:paraId="790CD8E8" w14:textId="77777777" w:rsidR="00534894" w:rsidRPr="00534894" w:rsidRDefault="00534894" w:rsidP="00534894">
      <w:pPr>
        <w:pStyle w:val="a3"/>
        <w:rPr>
          <w:szCs w:val="28"/>
        </w:rPr>
      </w:pPr>
      <w:r w:rsidRPr="00534894">
        <w:rPr>
          <w:szCs w:val="28"/>
        </w:rPr>
        <w:t xml:space="preserve">У директорії </w:t>
      </w:r>
      <w:r w:rsidRPr="00534894">
        <w:rPr>
          <w:rStyle w:val="HTML1"/>
          <w:rFonts w:ascii="Times New Roman" w:hAnsi="Times New Roman" w:cs="Times New Roman"/>
          <w:sz w:val="28"/>
          <w:szCs w:val="28"/>
        </w:rPr>
        <w:t>SPECS</w:t>
      </w:r>
      <w:r w:rsidRPr="00534894">
        <w:rPr>
          <w:szCs w:val="28"/>
        </w:rPr>
        <w:t xml:space="preserve"> створено файл специфікації </w:t>
      </w:r>
      <w:r w:rsidRPr="00534894">
        <w:rPr>
          <w:rStyle w:val="HTML1"/>
          <w:rFonts w:ascii="Times New Roman" w:hAnsi="Times New Roman" w:cs="Times New Roman"/>
          <w:sz w:val="28"/>
          <w:szCs w:val="28"/>
        </w:rPr>
        <w:t>counter.spec</w:t>
      </w:r>
      <w:r w:rsidRPr="00534894">
        <w:rPr>
          <w:szCs w:val="28"/>
        </w:rPr>
        <w:t>.</w:t>
      </w:r>
    </w:p>
    <w:p w14:paraId="2A2A3470" w14:textId="5C3AF668" w:rsidR="00534894" w:rsidRDefault="00534894" w:rsidP="00534894">
      <w:pPr>
        <w:rPr>
          <w:rFonts w:cs="Times New Roman"/>
          <w:szCs w:val="28"/>
        </w:rPr>
      </w:pPr>
      <w:r w:rsidRPr="00534894">
        <w:rPr>
          <w:rFonts w:cs="Times New Roman"/>
          <w:szCs w:val="28"/>
        </w:rPr>
        <w:t xml:space="preserve">Вміст файлу </w:t>
      </w:r>
      <w:r w:rsidRPr="00534894">
        <w:rPr>
          <w:rStyle w:val="HTML1"/>
          <w:rFonts w:ascii="Times New Roman" w:eastAsiaTheme="minorEastAsia" w:hAnsi="Times New Roman" w:cs="Times New Roman"/>
          <w:sz w:val="28"/>
          <w:szCs w:val="28"/>
        </w:rPr>
        <w:t>counter.spec</w:t>
      </w:r>
      <w:r w:rsidRPr="00534894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у</w:t>
      </w:r>
      <w:r w:rsidRPr="00534894">
        <w:rPr>
          <w:rFonts w:cs="Times New Roman"/>
          <w:szCs w:val="28"/>
        </w:rPr>
        <w:t xml:space="preserve"> цьому файлі описано метадані пакету архітектуру </w:t>
      </w:r>
      <w:r w:rsidRPr="00534894">
        <w:rPr>
          <w:rStyle w:val="HTML1"/>
          <w:rFonts w:ascii="Times New Roman" w:eastAsiaTheme="minorEastAsia" w:hAnsi="Times New Roman" w:cs="Times New Roman"/>
          <w:sz w:val="28"/>
          <w:szCs w:val="28"/>
        </w:rPr>
        <w:t>noarch</w:t>
      </w:r>
      <w:r w:rsidRPr="00534894">
        <w:rPr>
          <w:rFonts w:cs="Times New Roman"/>
          <w:szCs w:val="28"/>
        </w:rPr>
        <w:t xml:space="preserve">  та секцію </w:t>
      </w:r>
      <w:r w:rsidRPr="00534894">
        <w:rPr>
          <w:rStyle w:val="HTML1"/>
          <w:rFonts w:ascii="Times New Roman" w:eastAsiaTheme="minorEastAsia" w:hAnsi="Times New Roman" w:cs="Times New Roman"/>
          <w:sz w:val="28"/>
          <w:szCs w:val="28"/>
        </w:rPr>
        <w:t>%install</w:t>
      </w:r>
      <w:r w:rsidRPr="00534894">
        <w:rPr>
          <w:rFonts w:cs="Times New Roman"/>
          <w:szCs w:val="28"/>
        </w:rPr>
        <w:t xml:space="preserve">, яка інструктує систему створити папку </w:t>
      </w:r>
      <w:r w:rsidRPr="00534894">
        <w:rPr>
          <w:rStyle w:val="HTML1"/>
          <w:rFonts w:ascii="Times New Roman" w:eastAsiaTheme="minorEastAsia" w:hAnsi="Times New Roman" w:cs="Times New Roman"/>
          <w:sz w:val="28"/>
          <w:szCs w:val="28"/>
        </w:rPr>
        <w:t>/usr/bin/</w:t>
      </w:r>
      <w:r w:rsidRPr="00534894">
        <w:rPr>
          <w:rFonts w:cs="Times New Roman"/>
          <w:szCs w:val="28"/>
        </w:rPr>
        <w:t xml:space="preserve"> та скопіювати туди скрипт з правами доступу 755.</w:t>
      </w:r>
    </w:p>
    <w:p w14:paraId="5333F88F" w14:textId="679AD156" w:rsidR="00534894" w:rsidRDefault="00534894" w:rsidP="00534894">
      <w:pPr>
        <w:pStyle w:val="a0"/>
        <w:rPr>
          <w:lang w:val="ru-RU"/>
        </w:rPr>
      </w:pPr>
      <w:r w:rsidRPr="00534894">
        <w:rPr>
          <w:lang w:val="ru-RU"/>
        </w:rPr>
        <w:t xml:space="preserve">Збірка пакету: </w:t>
      </w:r>
      <w:r>
        <w:rPr>
          <w:lang w:val="ru-RU"/>
        </w:rPr>
        <w:t>в</w:t>
      </w:r>
      <w:r w:rsidRPr="00534894">
        <w:rPr>
          <w:lang w:val="ru-RU"/>
        </w:rPr>
        <w:t>иконано команду збірки бінарного пакету</w:t>
      </w:r>
      <w:r w:rsidR="004B149B">
        <w:rPr>
          <w:lang w:val="ru-RU"/>
        </w:rPr>
        <w:t>.</w:t>
      </w:r>
    </w:p>
    <w:p w14:paraId="3D3D714B" w14:textId="67068DB0" w:rsidR="00987110" w:rsidRPr="004B149B" w:rsidRDefault="004B149B" w:rsidP="004B149B">
      <w:pPr>
        <w:rPr>
          <w:rFonts w:cs="Times New Roman"/>
          <w:szCs w:val="28"/>
          <w:lang w:val="ru-RU"/>
        </w:rPr>
      </w:pPr>
      <w:r w:rsidRPr="004B149B">
        <w:rPr>
          <w:rFonts w:cs="Times New Roman"/>
          <w:szCs w:val="28"/>
        </w:rPr>
        <w:t xml:space="preserve">В результаті в директорії </w:t>
      </w:r>
      <w:r w:rsidRPr="004B149B">
        <w:rPr>
          <w:rStyle w:val="HTML1"/>
          <w:rFonts w:ascii="Times New Roman" w:eastAsiaTheme="minorEastAsia" w:hAnsi="Times New Roman" w:cs="Times New Roman"/>
          <w:sz w:val="28"/>
          <w:szCs w:val="28"/>
        </w:rPr>
        <w:t>~/rpmbuild/RPMS/noarch/</w:t>
      </w:r>
      <w:r w:rsidRPr="004B149B">
        <w:rPr>
          <w:rFonts w:cs="Times New Roman"/>
          <w:szCs w:val="28"/>
        </w:rPr>
        <w:t xml:space="preserve"> було успішно створено файл </w:t>
      </w:r>
      <w:r w:rsidRPr="004B149B">
        <w:rPr>
          <w:rStyle w:val="HTML1"/>
          <w:rFonts w:ascii="Times New Roman" w:eastAsiaTheme="minorEastAsia" w:hAnsi="Times New Roman" w:cs="Times New Roman"/>
          <w:sz w:val="28"/>
          <w:szCs w:val="28"/>
        </w:rPr>
        <w:t>file-counter-1.0-1.noarch.rpm</w:t>
      </w:r>
      <w:r w:rsidRPr="004B149B">
        <w:rPr>
          <w:rFonts w:cs="Times New Roman"/>
          <w:szCs w:val="28"/>
        </w:rPr>
        <w:t>.</w:t>
      </w:r>
    </w:p>
    <w:p w14:paraId="7E36522A" w14:textId="3341B29D" w:rsidR="003023B4" w:rsidRPr="00987110" w:rsidRDefault="003023B4" w:rsidP="003023B4">
      <w:r w:rsidRPr="00987110">
        <w:t xml:space="preserve">У лістингу </w:t>
      </w:r>
      <w:r w:rsidR="00080A69">
        <w:t>3</w:t>
      </w:r>
      <w:r w:rsidRPr="00987110">
        <w:t xml:space="preserve">.1 представлено код </w:t>
      </w:r>
      <w:r w:rsidR="005C785C">
        <w:t>SPEC-файлу</w:t>
      </w:r>
    </w:p>
    <w:p w14:paraId="5ED64A5D" w14:textId="0F3CD8BC" w:rsidR="003023B4" w:rsidRPr="00987110" w:rsidRDefault="003023B4" w:rsidP="003023B4">
      <w:pPr>
        <w:rPr>
          <w:lang w:val="en-US"/>
        </w:rPr>
      </w:pPr>
      <w:r w:rsidRPr="00987110">
        <w:t xml:space="preserve">Лістинг </w:t>
      </w:r>
      <w:r w:rsidR="00080A69">
        <w:t>3</w:t>
      </w:r>
      <w:r w:rsidRPr="00987110">
        <w:t xml:space="preserve">.1 – Код </w:t>
      </w:r>
      <w:r w:rsidR="005C785C">
        <w:t>SPEC-файлу</w:t>
      </w:r>
    </w:p>
    <w:p w14:paraId="355DD399" w14:textId="77777777" w:rsidR="004B149B" w:rsidRDefault="004B149B" w:rsidP="004B149B">
      <w:pPr>
        <w:pStyle w:val="af1"/>
      </w:pPr>
      <w:r>
        <w:t>Name:           file-counter</w:t>
      </w:r>
    </w:p>
    <w:p w14:paraId="6B8B5BC3" w14:textId="77777777" w:rsidR="004B149B" w:rsidRDefault="004B149B" w:rsidP="004B149B">
      <w:pPr>
        <w:pStyle w:val="af1"/>
      </w:pPr>
      <w:r>
        <w:t>Version:        1.0</w:t>
      </w:r>
    </w:p>
    <w:p w14:paraId="5C4C371B" w14:textId="77777777" w:rsidR="004B149B" w:rsidRDefault="004B149B" w:rsidP="004B149B">
      <w:pPr>
        <w:pStyle w:val="af1"/>
      </w:pPr>
      <w:r>
        <w:t>Release:        1</w:t>
      </w:r>
    </w:p>
    <w:p w14:paraId="72EAFCF8" w14:textId="77777777" w:rsidR="004B149B" w:rsidRDefault="004B149B" w:rsidP="004B149B">
      <w:pPr>
        <w:pStyle w:val="af1"/>
      </w:pPr>
      <w:r>
        <w:t>Summary:        A script to count files in /etc</w:t>
      </w:r>
    </w:p>
    <w:p w14:paraId="3BF7A118" w14:textId="77777777" w:rsidR="004B149B" w:rsidRDefault="004B149B" w:rsidP="004B149B">
      <w:pPr>
        <w:pStyle w:val="af1"/>
      </w:pPr>
      <w:r>
        <w:t>BuildArch:      noarch</w:t>
      </w:r>
    </w:p>
    <w:p w14:paraId="25EBD7E2" w14:textId="77777777" w:rsidR="004B149B" w:rsidRDefault="004B149B" w:rsidP="004B149B">
      <w:pPr>
        <w:pStyle w:val="af1"/>
      </w:pPr>
      <w:r>
        <w:t>License:        GPL</w:t>
      </w:r>
    </w:p>
    <w:p w14:paraId="63C5BB7C" w14:textId="77777777" w:rsidR="004B149B" w:rsidRDefault="004B149B" w:rsidP="004B149B">
      <w:pPr>
        <w:pStyle w:val="af1"/>
      </w:pPr>
      <w:r>
        <w:t>Source0:        count_files.sh</w:t>
      </w:r>
    </w:p>
    <w:p w14:paraId="33B681B4" w14:textId="77777777" w:rsidR="004B149B" w:rsidRDefault="004B149B" w:rsidP="004B149B">
      <w:pPr>
        <w:pStyle w:val="af1"/>
      </w:pPr>
    </w:p>
    <w:p w14:paraId="7B9AA151" w14:textId="77777777" w:rsidR="004B149B" w:rsidRDefault="004B149B" w:rsidP="004B149B">
      <w:pPr>
        <w:pStyle w:val="af1"/>
      </w:pPr>
      <w:r>
        <w:t>%description</w:t>
      </w:r>
    </w:p>
    <w:p w14:paraId="762B92D7" w14:textId="77777777" w:rsidR="004B149B" w:rsidRDefault="004B149B" w:rsidP="004B149B">
      <w:pPr>
        <w:pStyle w:val="af1"/>
      </w:pPr>
      <w:r>
        <w:t>This package installs a script that counts files in /etc excluding directories and links.</w:t>
      </w:r>
    </w:p>
    <w:p w14:paraId="00AD2A09" w14:textId="77777777" w:rsidR="004B149B" w:rsidRDefault="004B149B" w:rsidP="004B149B">
      <w:pPr>
        <w:pStyle w:val="af1"/>
      </w:pPr>
    </w:p>
    <w:p w14:paraId="0E324C5A" w14:textId="77777777" w:rsidR="004B149B" w:rsidRDefault="004B149B" w:rsidP="004B149B">
      <w:pPr>
        <w:pStyle w:val="af1"/>
      </w:pPr>
      <w:r>
        <w:t>%prep</w:t>
      </w:r>
    </w:p>
    <w:p w14:paraId="522B32D7" w14:textId="77777777" w:rsidR="004B149B" w:rsidRDefault="004B149B" w:rsidP="005C785C">
      <w:pPr>
        <w:pStyle w:val="af1"/>
        <w:ind w:firstLine="0"/>
      </w:pPr>
    </w:p>
    <w:p w14:paraId="5E4A3307" w14:textId="77777777" w:rsidR="004B149B" w:rsidRDefault="004B149B" w:rsidP="004B149B">
      <w:pPr>
        <w:pStyle w:val="af1"/>
      </w:pPr>
      <w:r>
        <w:t>%build</w:t>
      </w:r>
    </w:p>
    <w:p w14:paraId="5D320EE4" w14:textId="77777777" w:rsidR="004B149B" w:rsidRDefault="004B149B" w:rsidP="004B149B">
      <w:pPr>
        <w:pStyle w:val="af1"/>
      </w:pPr>
    </w:p>
    <w:p w14:paraId="64722F32" w14:textId="77777777" w:rsidR="004B149B" w:rsidRDefault="004B149B" w:rsidP="004B149B">
      <w:pPr>
        <w:pStyle w:val="af1"/>
      </w:pPr>
      <w:r>
        <w:t>%install</w:t>
      </w:r>
    </w:p>
    <w:p w14:paraId="350E122E" w14:textId="77777777" w:rsidR="004B149B" w:rsidRDefault="004B149B" w:rsidP="004B149B">
      <w:pPr>
        <w:pStyle w:val="af1"/>
      </w:pPr>
      <w:r>
        <w:t>mkdir -p %{buildroot}/usr/bin</w:t>
      </w:r>
    </w:p>
    <w:p w14:paraId="553D6468" w14:textId="77777777" w:rsidR="004B149B" w:rsidRDefault="004B149B" w:rsidP="004B149B">
      <w:pPr>
        <w:pStyle w:val="af1"/>
      </w:pPr>
      <w:r>
        <w:t>install -m 755 %{SOURCE0} %{buildroot}/usr/bin/count_files</w:t>
      </w:r>
    </w:p>
    <w:p w14:paraId="2F41D5C1" w14:textId="77777777" w:rsidR="004B149B" w:rsidRDefault="004B149B" w:rsidP="004B149B">
      <w:pPr>
        <w:pStyle w:val="af1"/>
      </w:pPr>
    </w:p>
    <w:p w14:paraId="0BB21D24" w14:textId="77777777" w:rsidR="004B149B" w:rsidRDefault="004B149B" w:rsidP="004B149B">
      <w:pPr>
        <w:pStyle w:val="af1"/>
      </w:pPr>
      <w:r>
        <w:lastRenderedPageBreak/>
        <w:t>%files</w:t>
      </w:r>
    </w:p>
    <w:p w14:paraId="1A2593CE" w14:textId="26AC7281" w:rsidR="004B149B" w:rsidRDefault="004B149B" w:rsidP="005C785C">
      <w:pPr>
        <w:pStyle w:val="af1"/>
      </w:pPr>
      <w:r>
        <w:t>/usr/bin/count_files</w:t>
      </w:r>
    </w:p>
    <w:p w14:paraId="604ACD0B" w14:textId="64353C11" w:rsidR="00681070" w:rsidRDefault="009767FA" w:rsidP="009767FA">
      <w:pPr>
        <w:pStyle w:val="3"/>
        <w:rPr>
          <w:b/>
          <w:bCs/>
        </w:rPr>
      </w:pPr>
      <w:r w:rsidRPr="009767FA">
        <w:rPr>
          <w:b/>
          <w:bCs/>
        </w:rPr>
        <w:t>Тестування роботи</w:t>
      </w:r>
    </w:p>
    <w:p w14:paraId="2065DB07" w14:textId="5F620F2B" w:rsidR="009767FA" w:rsidRPr="00331E40" w:rsidRDefault="004B149B" w:rsidP="00080A69">
      <w:pPr>
        <w:rPr>
          <w:rFonts w:cs="Times New Roman"/>
          <w:szCs w:val="28"/>
        </w:rPr>
      </w:pPr>
      <w:r w:rsidRPr="00331E40">
        <w:rPr>
          <w:rFonts w:cs="Times New Roman"/>
          <w:szCs w:val="28"/>
        </w:rPr>
        <w:t xml:space="preserve">Оскільки робота виконувалася в ОС Ubuntu, яка використовує інший формат пакетів, стандартна команда встановлення </w:t>
      </w:r>
      <w:r w:rsidRPr="00331E40">
        <w:rPr>
          <w:rStyle w:val="HTML1"/>
          <w:rFonts w:ascii="Times New Roman" w:eastAsiaTheme="minorEastAsia" w:hAnsi="Times New Roman" w:cs="Times New Roman"/>
          <w:sz w:val="28"/>
          <w:szCs w:val="28"/>
        </w:rPr>
        <w:t>rpm -i</w:t>
      </w:r>
      <w:r w:rsidRPr="00331E40">
        <w:rPr>
          <w:rFonts w:cs="Times New Roman"/>
          <w:szCs w:val="28"/>
        </w:rPr>
        <w:t xml:space="preserve"> не може бути коректно виконана. Тому перевірка працездатності пакету здійснювалася шляхом його розпаковки та запуску вмісту.</w:t>
      </w:r>
    </w:p>
    <w:p w14:paraId="6409812D" w14:textId="77777777" w:rsidR="005C785C" w:rsidRPr="00331E40" w:rsidRDefault="005C785C" w:rsidP="005C785C">
      <w:pPr>
        <w:rPr>
          <w:rFonts w:cs="Times New Roman"/>
          <w:b/>
          <w:bCs/>
          <w:szCs w:val="28"/>
        </w:rPr>
      </w:pPr>
      <w:r w:rsidRPr="00331E40">
        <w:rPr>
          <w:rFonts w:cs="Times New Roman"/>
          <w:b/>
          <w:bCs/>
          <w:szCs w:val="28"/>
        </w:rPr>
        <w:t>Етапи перевірки:</w:t>
      </w:r>
    </w:p>
    <w:p w14:paraId="5BAD93E8" w14:textId="77777777" w:rsidR="005C785C" w:rsidRPr="00331E40" w:rsidRDefault="005C785C" w:rsidP="005C785C">
      <w:pPr>
        <w:pStyle w:val="a0"/>
        <w:numPr>
          <w:ilvl w:val="0"/>
          <w:numId w:val="30"/>
        </w:numPr>
      </w:pPr>
      <w:r w:rsidRPr="00331E40">
        <w:t xml:space="preserve">Створено тимчасову директорію </w:t>
      </w:r>
      <w:r w:rsidRPr="00331E40">
        <w:rPr>
          <w:rStyle w:val="HTML1"/>
          <w:rFonts w:ascii="Times New Roman" w:eastAsia="MS Mincho" w:hAnsi="Times New Roman" w:cs="Times New Roman"/>
          <w:sz w:val="28"/>
          <w:szCs w:val="28"/>
        </w:rPr>
        <w:t>test_extract</w:t>
      </w:r>
      <w:r w:rsidRPr="00331E40">
        <w:t>.</w:t>
      </w:r>
    </w:p>
    <w:p w14:paraId="2D100F16" w14:textId="60271FCF" w:rsidR="005C785C" w:rsidRPr="00331E40" w:rsidRDefault="005C785C" w:rsidP="005C785C">
      <w:pPr>
        <w:pStyle w:val="a0"/>
      </w:pPr>
      <w:r w:rsidRPr="00331E40">
        <w:t>Виконано розпаковку RPM-архіву за допомогою конвеєра команд</w:t>
      </w:r>
      <w:r w:rsidRPr="00331E40">
        <w:t>.</w:t>
      </w:r>
    </w:p>
    <w:p w14:paraId="05AD35C1" w14:textId="25CAD3AF" w:rsidR="005C785C" w:rsidRPr="00331E40" w:rsidRDefault="005C785C" w:rsidP="005C785C">
      <w:pPr>
        <w:pStyle w:val="a0"/>
      </w:pPr>
      <w:r w:rsidRPr="00331E40">
        <w:t>Перевірено структуру розпакованих папок: всередині з'явився шлях ./usr/bin/count_files, що відповідає заданій специфікації.</w:t>
      </w:r>
    </w:p>
    <w:p w14:paraId="60F3CF34" w14:textId="55610334" w:rsidR="005C785C" w:rsidRPr="00331E40" w:rsidRDefault="005C785C" w:rsidP="005C785C">
      <w:pPr>
        <w:pStyle w:val="a0"/>
      </w:pPr>
      <w:r w:rsidRPr="00331E40">
        <w:t>Здійснено тестовий запуск видобутого файлу</w:t>
      </w:r>
    </w:p>
    <w:p w14:paraId="44E71F43" w14:textId="7EEA9ABA" w:rsidR="005C785C" w:rsidRPr="00331E40" w:rsidRDefault="005C785C" w:rsidP="005C785C">
      <w:pPr>
        <w:pStyle w:val="a0"/>
        <w:numPr>
          <w:ilvl w:val="0"/>
          <w:numId w:val="0"/>
        </w:numPr>
        <w:ind w:firstLine="709"/>
      </w:pPr>
      <w:r w:rsidRPr="00331E40">
        <w:t>Скрипт успішно запустився та вивів коректну кількість файлів.</w:t>
      </w:r>
    </w:p>
    <w:p w14:paraId="694E3C81" w14:textId="681BC91F" w:rsidR="009767FA" w:rsidRPr="00331E40" w:rsidRDefault="009767FA" w:rsidP="009767FA">
      <w:pPr>
        <w:rPr>
          <w:rFonts w:cs="Times New Roman"/>
          <w:szCs w:val="28"/>
          <w:lang w:val="ru-RU"/>
        </w:rPr>
      </w:pPr>
      <w:r w:rsidRPr="00331E40">
        <w:rPr>
          <w:rFonts w:cs="Times New Roman"/>
          <w:szCs w:val="28"/>
        </w:rPr>
        <w:t xml:space="preserve">Результат виконання </w:t>
      </w:r>
      <w:r w:rsidRPr="00331E40">
        <w:rPr>
          <w:rFonts w:cs="Times New Roman"/>
          <w:szCs w:val="28"/>
          <w:lang w:val="ru-RU"/>
        </w:rPr>
        <w:t xml:space="preserve">представлено на рисунку </w:t>
      </w:r>
      <w:r w:rsidR="00080A69" w:rsidRPr="00331E40">
        <w:rPr>
          <w:rFonts w:cs="Times New Roman"/>
          <w:szCs w:val="28"/>
          <w:lang w:val="ru-RU"/>
        </w:rPr>
        <w:t>3</w:t>
      </w:r>
      <w:r w:rsidRPr="00331E40">
        <w:rPr>
          <w:rFonts w:cs="Times New Roman"/>
          <w:szCs w:val="28"/>
          <w:lang w:val="ru-RU"/>
        </w:rPr>
        <w:t>.1</w:t>
      </w:r>
      <w:r w:rsidR="005C785C" w:rsidRPr="00331E40">
        <w:rPr>
          <w:rFonts w:cs="Times New Roman"/>
          <w:szCs w:val="28"/>
          <w:lang w:val="ru-RU"/>
        </w:rPr>
        <w:t>-3.3</w:t>
      </w:r>
      <w:r w:rsidRPr="00331E40">
        <w:rPr>
          <w:rFonts w:cs="Times New Roman"/>
          <w:szCs w:val="28"/>
          <w:lang w:val="ru-RU"/>
        </w:rPr>
        <w:t>.</w:t>
      </w:r>
    </w:p>
    <w:p w14:paraId="2F7138D7" w14:textId="29BDA484" w:rsidR="00987110" w:rsidRDefault="00080A69" w:rsidP="009767FA">
      <w:pPr>
        <w:pStyle w:val="af5"/>
      </w:pPr>
      <w:r w:rsidRPr="00080A69">
        <w:drawing>
          <wp:inline distT="0" distB="0" distL="0" distR="0" wp14:anchorId="6B5D31E5" wp14:editId="3C57DCB0">
            <wp:extent cx="5302250" cy="21345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070" cy="213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E41E" w14:textId="77777777" w:rsidR="00080A69" w:rsidRPr="00080A69" w:rsidRDefault="00080A69" w:rsidP="00080A69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7CEAE418" w14:textId="77777777" w:rsidR="00080A69" w:rsidRPr="00080A69" w:rsidRDefault="00080A69" w:rsidP="00080A69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0320991F" w14:textId="77777777" w:rsidR="00080A69" w:rsidRPr="00080A69" w:rsidRDefault="00080A69" w:rsidP="00080A69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7D4972DA" w14:textId="020CA6E9" w:rsidR="009767FA" w:rsidRDefault="009767FA" w:rsidP="00080A69">
      <w:pPr>
        <w:pStyle w:val="a"/>
      </w:pPr>
      <w:r>
        <w:t xml:space="preserve">Результат виконання </w:t>
      </w:r>
      <w:r w:rsidR="005C785C">
        <w:t>білда</w:t>
      </w:r>
    </w:p>
    <w:p w14:paraId="1383FAD5" w14:textId="0A73E720" w:rsidR="008B5060" w:rsidRDefault="008B5060" w:rsidP="008B5060">
      <w:pPr>
        <w:pStyle w:val="af5"/>
      </w:pPr>
      <w:r w:rsidRPr="008B5060">
        <w:drawing>
          <wp:inline distT="0" distB="0" distL="0" distR="0" wp14:anchorId="5B29B365" wp14:editId="7888D84E">
            <wp:extent cx="3886200" cy="153548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7838" cy="15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7C29" w14:textId="2F45A12F" w:rsidR="008B5060" w:rsidRDefault="005C785C" w:rsidP="008B5060">
      <w:pPr>
        <w:pStyle w:val="a"/>
      </w:pPr>
      <w:r>
        <w:t>Файл який було забілджено</w:t>
      </w:r>
    </w:p>
    <w:p w14:paraId="71B295FA" w14:textId="79F78D22" w:rsidR="008B5060" w:rsidRDefault="008B5060" w:rsidP="008B5060">
      <w:pPr>
        <w:pStyle w:val="af5"/>
      </w:pPr>
      <w:r w:rsidRPr="008B5060">
        <w:lastRenderedPageBreak/>
        <w:drawing>
          <wp:inline distT="0" distB="0" distL="0" distR="0" wp14:anchorId="6657563C" wp14:editId="21FCCAAA">
            <wp:extent cx="5760720" cy="1728524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343" cy="172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4617" w14:textId="45D9DDE6" w:rsidR="008B5060" w:rsidRPr="008B5060" w:rsidRDefault="005C785C" w:rsidP="008B5060">
      <w:pPr>
        <w:pStyle w:val="a"/>
      </w:pPr>
      <w:r>
        <w:t>Результат виконання коду</w:t>
      </w:r>
    </w:p>
    <w:p w14:paraId="5B12058E" w14:textId="706F763A" w:rsidR="00330374" w:rsidRPr="00987110" w:rsidRDefault="006D6782" w:rsidP="00A31DD6">
      <w:pPr>
        <w:pStyle w:val="2"/>
      </w:pPr>
      <w:r w:rsidRPr="00987110">
        <w:t>Висновки</w:t>
      </w:r>
    </w:p>
    <w:p w14:paraId="7F1771BF" w14:textId="053F1B09" w:rsidR="00681070" w:rsidRPr="005C785C" w:rsidRDefault="005C785C" w:rsidP="00A368D1">
      <w:pPr>
        <w:rPr>
          <w:rFonts w:cs="Times New Roman"/>
          <w:szCs w:val="28"/>
        </w:rPr>
      </w:pPr>
      <w:r w:rsidRPr="005C785C">
        <w:rPr>
          <w:rFonts w:cs="Times New Roman"/>
          <w:szCs w:val="28"/>
        </w:rPr>
        <w:t xml:space="preserve">У ході виконання завдання було освоєно процес створення RPM-пакетів. Ми навчилися створювати </w:t>
      </w:r>
      <w:r w:rsidRPr="005C785C">
        <w:rPr>
          <w:rStyle w:val="HTML1"/>
          <w:rFonts w:ascii="Times New Roman" w:eastAsiaTheme="minorEastAsia" w:hAnsi="Times New Roman" w:cs="Times New Roman"/>
          <w:sz w:val="28"/>
          <w:szCs w:val="28"/>
        </w:rPr>
        <w:t>.spec</w:t>
      </w:r>
      <w:r w:rsidRPr="005C785C">
        <w:rPr>
          <w:rFonts w:cs="Times New Roman"/>
          <w:szCs w:val="28"/>
        </w:rPr>
        <w:t xml:space="preserve"> файли, розуміти структуру директорій </w:t>
      </w:r>
      <w:r w:rsidRPr="005C785C">
        <w:rPr>
          <w:rStyle w:val="HTML1"/>
          <w:rFonts w:ascii="Times New Roman" w:eastAsiaTheme="minorEastAsia" w:hAnsi="Times New Roman" w:cs="Times New Roman"/>
          <w:sz w:val="28"/>
          <w:szCs w:val="28"/>
        </w:rPr>
        <w:t>rpmbuild</w:t>
      </w:r>
      <w:r w:rsidRPr="005C785C">
        <w:rPr>
          <w:rFonts w:cs="Times New Roman"/>
          <w:szCs w:val="28"/>
        </w:rPr>
        <w:t xml:space="preserve"> та працювати з метаданими пакетів.</w:t>
      </w:r>
    </w:p>
    <w:sectPr w:rsidR="00681070" w:rsidRPr="005C785C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6AC9" w14:textId="77777777" w:rsidR="00BE3134" w:rsidRDefault="00BE3134" w:rsidP="00BF0379">
      <w:pPr>
        <w:spacing w:after="0"/>
      </w:pPr>
      <w:r>
        <w:separator/>
      </w:r>
    </w:p>
  </w:endnote>
  <w:endnote w:type="continuationSeparator" w:id="0">
    <w:p w14:paraId="249A837D" w14:textId="77777777" w:rsidR="00BE3134" w:rsidRDefault="00BE3134" w:rsidP="00BF03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15A87" w14:textId="77777777" w:rsidR="00BE3134" w:rsidRDefault="00BE3134" w:rsidP="00BF0379">
      <w:pPr>
        <w:spacing w:after="0"/>
      </w:pPr>
      <w:r>
        <w:separator/>
      </w:r>
    </w:p>
  </w:footnote>
  <w:footnote w:type="continuationSeparator" w:id="0">
    <w:p w14:paraId="10A1B5A1" w14:textId="77777777" w:rsidR="00BE3134" w:rsidRDefault="00BE3134" w:rsidP="00BF03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3C04" w14:textId="77777777" w:rsidR="00BF0379" w:rsidRDefault="003D3800" w:rsidP="00BF0379">
    <w:pPr>
      <w:pStyle w:val="ad"/>
      <w:jc w:val="right"/>
    </w:pPr>
    <w:r>
      <w:rPr>
        <w:sz w:val="24"/>
        <w:szCs w:val="24"/>
      </w:rPr>
      <w:t>ПІ-231</w:t>
    </w:r>
    <w:r w:rsidR="00BF0379" w:rsidRPr="008D59C5">
      <w:rPr>
        <w:sz w:val="24"/>
        <w:szCs w:val="24"/>
      </w:rPr>
      <w:t xml:space="preserve">, </w:t>
    </w:r>
    <w:r>
      <w:rPr>
        <w:sz w:val="24"/>
        <w:szCs w:val="24"/>
      </w:rPr>
      <w:t>Спичак Я.В.</w:t>
    </w:r>
    <w:r>
      <w:rPr>
        <w:sz w:val="24"/>
        <w:szCs w:val="24"/>
      </w:rPr>
      <w:tab/>
    </w:r>
    <w:r w:rsidR="00BF0379">
      <w:tab/>
      <w:t xml:space="preserve"> </w:t>
    </w:r>
    <w:r w:rsidR="00BF0379">
      <w:fldChar w:fldCharType="begin"/>
    </w:r>
    <w:r w:rsidR="00BF0379">
      <w:instrText>PAGE   \* MERGEFORMAT</w:instrText>
    </w:r>
    <w:r w:rsidR="00BF0379">
      <w:fldChar w:fldCharType="separate"/>
    </w:r>
    <w:r w:rsidR="008A4C4C">
      <w:rPr>
        <w:noProof/>
      </w:rPr>
      <w:t>8</w:t>
    </w:r>
    <w:r w:rsidR="00BF0379">
      <w:fldChar w:fldCharType="end"/>
    </w:r>
  </w:p>
  <w:p w14:paraId="41E450AD" w14:textId="77777777" w:rsidR="00BF0379" w:rsidRDefault="00BF037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1F9"/>
    <w:multiLevelType w:val="multilevel"/>
    <w:tmpl w:val="77FEEF4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Рисунок %1.%2 – "/>
      <w:lvlJc w:val="center"/>
      <w:pPr>
        <w:ind w:left="6179" w:hanging="54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220FD8"/>
    <w:multiLevelType w:val="multilevel"/>
    <w:tmpl w:val="FF46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B4A68"/>
    <w:multiLevelType w:val="multilevel"/>
    <w:tmpl w:val="13DC4D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Ліістинг %1.%2 –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04855BA"/>
    <w:multiLevelType w:val="multilevel"/>
    <w:tmpl w:val="16A6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D5771"/>
    <w:multiLevelType w:val="hybridMultilevel"/>
    <w:tmpl w:val="90CC5E48"/>
    <w:lvl w:ilvl="0" w:tplc="77B4C6D4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5" w15:restartNumberingAfterBreak="0">
    <w:nsid w:val="15341FBA"/>
    <w:multiLevelType w:val="multilevel"/>
    <w:tmpl w:val="404285A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276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84" w:firstLine="430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428" w:hanging="7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6" w15:restartNumberingAfterBreak="0">
    <w:nsid w:val="17D91553"/>
    <w:multiLevelType w:val="hybridMultilevel"/>
    <w:tmpl w:val="6DEEE260"/>
    <w:lvl w:ilvl="0" w:tplc="9E62BC30">
      <w:start w:val="1"/>
      <w:numFmt w:val="decimal"/>
      <w:lvlText w:val="%1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F00E5E"/>
    <w:multiLevelType w:val="multilevel"/>
    <w:tmpl w:val="14346414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9E408F5"/>
    <w:multiLevelType w:val="multilevel"/>
    <w:tmpl w:val="A1F82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E874CC8"/>
    <w:multiLevelType w:val="hybridMultilevel"/>
    <w:tmpl w:val="AA5E59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C0639"/>
    <w:multiLevelType w:val="hybridMultilevel"/>
    <w:tmpl w:val="EA2C4B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C6175"/>
    <w:multiLevelType w:val="multilevel"/>
    <w:tmpl w:val="FAD44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28" w:hanging="10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CFC7137"/>
    <w:multiLevelType w:val="hybridMultilevel"/>
    <w:tmpl w:val="739A42FE"/>
    <w:lvl w:ilvl="0" w:tplc="7EFE52A8">
      <w:start w:val="1"/>
      <w:numFmt w:val="decimal"/>
      <w:pStyle w:val="a0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CE51C2"/>
    <w:multiLevelType w:val="multilevel"/>
    <w:tmpl w:val="A0D0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06A12"/>
    <w:multiLevelType w:val="multilevel"/>
    <w:tmpl w:val="0C6621B0"/>
    <w:lvl w:ilvl="0">
      <w:start w:val="1"/>
      <w:numFmt w:val="bullet"/>
      <w:pStyle w:val="a1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5" w15:restartNumberingAfterBreak="0">
    <w:nsid w:val="3A143E4D"/>
    <w:multiLevelType w:val="multilevel"/>
    <w:tmpl w:val="9A6CB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2"/>
      <w:suff w:val="space"/>
      <w:lvlText w:val="Ліістинг 1.%2 –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CB94B96"/>
    <w:multiLevelType w:val="multilevel"/>
    <w:tmpl w:val="BDD63542"/>
    <w:lvl w:ilvl="0">
      <w:start w:val="1"/>
      <w:numFmt w:val="bullet"/>
      <w:pStyle w:val="a3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7" w15:restartNumberingAfterBreak="0">
    <w:nsid w:val="3DE3612A"/>
    <w:multiLevelType w:val="multilevel"/>
    <w:tmpl w:val="A85412F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– "/>
      <w:lvlJc w:val="center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6194FC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EA7708D"/>
    <w:multiLevelType w:val="multilevel"/>
    <w:tmpl w:val="43C2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7A6CE0"/>
    <w:multiLevelType w:val="hybridMultilevel"/>
    <w:tmpl w:val="79FEAB7E"/>
    <w:lvl w:ilvl="0" w:tplc="7E54D57C">
      <w:start w:val="1"/>
      <w:numFmt w:val="decimal"/>
      <w:pStyle w:val="a4"/>
      <w:lvlText w:val="%1."/>
      <w:lvlJc w:val="left"/>
      <w:pPr>
        <w:tabs>
          <w:tab w:val="num" w:pos="360"/>
        </w:tabs>
        <w:ind w:left="57" w:hanging="57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18"/>
  </w:num>
  <w:num w:numId="5">
    <w:abstractNumId w:val="8"/>
  </w:num>
  <w:num w:numId="6">
    <w:abstractNumId w:val="5"/>
  </w:num>
  <w:num w:numId="7">
    <w:abstractNumId w:val="11"/>
  </w:num>
  <w:num w:numId="8">
    <w:abstractNumId w:val="16"/>
  </w:num>
  <w:num w:numId="9">
    <w:abstractNumId w:val="14"/>
  </w:num>
  <w:num w:numId="10">
    <w:abstractNumId w:val="5"/>
  </w:num>
  <w:num w:numId="11">
    <w:abstractNumId w:val="16"/>
  </w:num>
  <w:num w:numId="12">
    <w:abstractNumId w:val="17"/>
  </w:num>
  <w:num w:numId="13">
    <w:abstractNumId w:val="0"/>
  </w:num>
  <w:num w:numId="14">
    <w:abstractNumId w:val="0"/>
  </w:num>
  <w:num w:numId="15">
    <w:abstractNumId w:val="2"/>
  </w:num>
  <w:num w:numId="16">
    <w:abstractNumId w:val="6"/>
  </w:num>
  <w:num w:numId="17">
    <w:abstractNumId w:val="15"/>
  </w:num>
  <w:num w:numId="18">
    <w:abstractNumId w:val="4"/>
  </w:num>
  <w:num w:numId="19">
    <w:abstractNumId w:val="12"/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</w:num>
  <w:num w:numId="23">
    <w:abstractNumId w:val="20"/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3"/>
  </w:num>
  <w:num w:numId="27">
    <w:abstractNumId w:val="12"/>
    <w:lvlOverride w:ilvl="0">
      <w:startOverride w:val="1"/>
    </w:lvlOverride>
  </w:num>
  <w:num w:numId="28">
    <w:abstractNumId w:val="3"/>
  </w:num>
  <w:num w:numId="29">
    <w:abstractNumId w:val="19"/>
  </w:num>
  <w:num w:numId="30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F2"/>
    <w:rsid w:val="0004649A"/>
    <w:rsid w:val="00054DEF"/>
    <w:rsid w:val="00080A69"/>
    <w:rsid w:val="0008247F"/>
    <w:rsid w:val="000A2498"/>
    <w:rsid w:val="000B0F0F"/>
    <w:rsid w:val="000D5029"/>
    <w:rsid w:val="000E714F"/>
    <w:rsid w:val="000E77B3"/>
    <w:rsid w:val="001208FC"/>
    <w:rsid w:val="00154AAE"/>
    <w:rsid w:val="002732DC"/>
    <w:rsid w:val="002D1E7A"/>
    <w:rsid w:val="003023B4"/>
    <w:rsid w:val="00330374"/>
    <w:rsid w:val="00331E40"/>
    <w:rsid w:val="00376B70"/>
    <w:rsid w:val="003C16A7"/>
    <w:rsid w:val="003D3800"/>
    <w:rsid w:val="003E4DF2"/>
    <w:rsid w:val="003F6236"/>
    <w:rsid w:val="00492FA2"/>
    <w:rsid w:val="004B149B"/>
    <w:rsid w:val="004B5F15"/>
    <w:rsid w:val="004C0605"/>
    <w:rsid w:val="004D440E"/>
    <w:rsid w:val="004E5E2E"/>
    <w:rsid w:val="0051644B"/>
    <w:rsid w:val="00534894"/>
    <w:rsid w:val="00542B14"/>
    <w:rsid w:val="0059322B"/>
    <w:rsid w:val="005C785C"/>
    <w:rsid w:val="005F14C1"/>
    <w:rsid w:val="005F58FD"/>
    <w:rsid w:val="00674E87"/>
    <w:rsid w:val="00675A4A"/>
    <w:rsid w:val="00681070"/>
    <w:rsid w:val="0069082E"/>
    <w:rsid w:val="006D3428"/>
    <w:rsid w:val="006D6782"/>
    <w:rsid w:val="00792F58"/>
    <w:rsid w:val="007C038F"/>
    <w:rsid w:val="007C748F"/>
    <w:rsid w:val="0081397D"/>
    <w:rsid w:val="008A4C4C"/>
    <w:rsid w:val="008B5060"/>
    <w:rsid w:val="008C27D3"/>
    <w:rsid w:val="008D59C5"/>
    <w:rsid w:val="009767FA"/>
    <w:rsid w:val="00986389"/>
    <w:rsid w:val="00987110"/>
    <w:rsid w:val="00A31DD6"/>
    <w:rsid w:val="00A368D1"/>
    <w:rsid w:val="00A93C97"/>
    <w:rsid w:val="00A977A5"/>
    <w:rsid w:val="00AA67FF"/>
    <w:rsid w:val="00AD217E"/>
    <w:rsid w:val="00BE3134"/>
    <w:rsid w:val="00BF0379"/>
    <w:rsid w:val="00BF7734"/>
    <w:rsid w:val="00C86851"/>
    <w:rsid w:val="00C91FB4"/>
    <w:rsid w:val="00CA4A38"/>
    <w:rsid w:val="00CB0C76"/>
    <w:rsid w:val="00CB3942"/>
    <w:rsid w:val="00D240B1"/>
    <w:rsid w:val="00D52353"/>
    <w:rsid w:val="00D55DD1"/>
    <w:rsid w:val="00D63A24"/>
    <w:rsid w:val="00DA362B"/>
    <w:rsid w:val="00E30923"/>
    <w:rsid w:val="00E348B5"/>
    <w:rsid w:val="00E424DF"/>
    <w:rsid w:val="00E61002"/>
    <w:rsid w:val="00E964B6"/>
    <w:rsid w:val="00EB0263"/>
    <w:rsid w:val="00F33498"/>
    <w:rsid w:val="00FE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3568"/>
  <w15:docId w15:val="{BAD93152-B431-43F4-ABE4-628C0D8D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aliases w:val="Текст звіту"/>
    <w:qFormat/>
    <w:rsid w:val="003023B4"/>
    <w:pPr>
      <w:spacing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Розділ"/>
    <w:next w:val="2"/>
    <w:link w:val="10"/>
    <w:uiPriority w:val="9"/>
    <w:qFormat/>
    <w:rsid w:val="00675A4A"/>
    <w:pPr>
      <w:keepNext/>
      <w:keepLines/>
      <w:pageBreakBefore/>
      <w:numPr>
        <w:numId w:val="3"/>
      </w:numPr>
      <w:spacing w:after="240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2">
    <w:name w:val="heading 2"/>
    <w:aliases w:val="Підрозділ"/>
    <w:next w:val="a5"/>
    <w:link w:val="20"/>
    <w:uiPriority w:val="9"/>
    <w:unhideWhenUsed/>
    <w:qFormat/>
    <w:rsid w:val="008D59C5"/>
    <w:pPr>
      <w:keepNext/>
      <w:keepLines/>
      <w:numPr>
        <w:ilvl w:val="1"/>
        <w:numId w:val="6"/>
      </w:numPr>
      <w:spacing w:before="360" w:after="240" w:line="240" w:lineRule="auto"/>
      <w:contextualSpacing/>
      <w:outlineLvl w:val="1"/>
    </w:pPr>
    <w:rPr>
      <w:rFonts w:ascii="Times New Roman" w:hAnsi="Times New Roman"/>
      <w:b/>
      <w:bCs/>
      <w:sz w:val="28"/>
      <w:szCs w:val="26"/>
    </w:rPr>
  </w:style>
  <w:style w:type="paragraph" w:styleId="3">
    <w:name w:val="heading 3"/>
    <w:aliases w:val="Пункт"/>
    <w:next w:val="a5"/>
    <w:link w:val="30"/>
    <w:uiPriority w:val="9"/>
    <w:unhideWhenUsed/>
    <w:qFormat/>
    <w:rsid w:val="008D59C5"/>
    <w:pPr>
      <w:keepNext/>
      <w:numPr>
        <w:ilvl w:val="2"/>
        <w:numId w:val="6"/>
      </w:numPr>
      <w:spacing w:before="360" w:after="240" w:line="240" w:lineRule="auto"/>
      <w:ind w:firstLine="431"/>
      <w:contextualSpacing/>
      <w:outlineLvl w:val="2"/>
    </w:pPr>
    <w:rPr>
      <w:rFonts w:ascii="Times New Roman" w:eastAsiaTheme="majorEastAsia" w:hAnsi="Times New Roman" w:cstheme="majorBidi"/>
      <w:sz w:val="28"/>
      <w:szCs w:val="26"/>
    </w:rPr>
  </w:style>
  <w:style w:type="paragraph" w:styleId="4">
    <w:name w:val="heading 4"/>
    <w:aliases w:val="Підпункт"/>
    <w:basedOn w:val="3"/>
    <w:next w:val="a6"/>
    <w:link w:val="40"/>
    <w:uiPriority w:val="9"/>
    <w:unhideWhenUsed/>
    <w:qFormat/>
    <w:rsid w:val="00FE5D6B"/>
    <w:pPr>
      <w:numPr>
        <w:ilvl w:val="3"/>
      </w:numPr>
      <w:spacing w:before="240" w:after="120"/>
      <w:ind w:left="1429" w:hanging="720"/>
      <w:outlineLvl w:val="3"/>
    </w:pPr>
  </w:style>
  <w:style w:type="paragraph" w:styleId="5">
    <w:name w:val="heading 5"/>
    <w:basedOn w:val="a5"/>
    <w:next w:val="a5"/>
    <w:link w:val="50"/>
    <w:uiPriority w:val="9"/>
    <w:unhideWhenUsed/>
    <w:rsid w:val="00F334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aliases w:val="Розділ Знак"/>
    <w:basedOn w:val="a7"/>
    <w:link w:val="1"/>
    <w:uiPriority w:val="9"/>
    <w:rsid w:val="00675A4A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a">
    <w:name w:val="No Spacing"/>
    <w:uiPriority w:val="1"/>
    <w:rsid w:val="000D5029"/>
    <w:pPr>
      <w:spacing w:after="0" w:line="240" w:lineRule="auto"/>
      <w:ind w:firstLine="709"/>
      <w:contextualSpacing/>
      <w:jc w:val="both"/>
    </w:pPr>
    <w:rPr>
      <w:rFonts w:ascii="Times New Roman" w:hAnsi="Times New Roman"/>
      <w:b/>
      <w:caps/>
      <w:sz w:val="28"/>
    </w:rPr>
  </w:style>
  <w:style w:type="character" w:customStyle="1" w:styleId="20">
    <w:name w:val="Заголовок 2 Знак"/>
    <w:aliases w:val="Підрозділ Знак"/>
    <w:basedOn w:val="a7"/>
    <w:link w:val="2"/>
    <w:uiPriority w:val="9"/>
    <w:rsid w:val="008D59C5"/>
    <w:rPr>
      <w:rFonts w:ascii="Times New Roman" w:hAnsi="Times New Roman"/>
      <w:b/>
      <w:bCs/>
      <w:sz w:val="28"/>
      <w:szCs w:val="26"/>
    </w:rPr>
  </w:style>
  <w:style w:type="character" w:customStyle="1" w:styleId="30">
    <w:name w:val="Заголовок 3 Знак"/>
    <w:aliases w:val="Пункт Знак"/>
    <w:basedOn w:val="a7"/>
    <w:link w:val="3"/>
    <w:uiPriority w:val="9"/>
    <w:rsid w:val="008D59C5"/>
    <w:rPr>
      <w:rFonts w:ascii="Times New Roman" w:eastAsiaTheme="majorEastAsia" w:hAnsi="Times New Roman" w:cstheme="majorBidi"/>
      <w:sz w:val="28"/>
      <w:szCs w:val="26"/>
    </w:rPr>
  </w:style>
  <w:style w:type="character" w:customStyle="1" w:styleId="40">
    <w:name w:val="Заголовок 4 Знак"/>
    <w:aliases w:val="Підпункт Знак"/>
    <w:basedOn w:val="a7"/>
    <w:link w:val="4"/>
    <w:uiPriority w:val="9"/>
    <w:rsid w:val="00FE5D6B"/>
    <w:rPr>
      <w:rFonts w:ascii="Times New Roman" w:eastAsiaTheme="majorEastAsia" w:hAnsi="Times New Roman" w:cstheme="majorBidi"/>
      <w:sz w:val="28"/>
      <w:szCs w:val="26"/>
    </w:rPr>
  </w:style>
  <w:style w:type="paragraph" w:customStyle="1" w:styleId="a6">
    <w:name w:val="Стиль основного текста"/>
    <w:basedOn w:val="a5"/>
    <w:link w:val="11"/>
    <w:rsid w:val="00E348B5"/>
    <w:pPr>
      <w:widowControl w:val="0"/>
      <w:tabs>
        <w:tab w:val="left" w:pos="737"/>
      </w:tabs>
      <w:spacing w:after="0"/>
      <w:ind w:firstLine="737"/>
      <w:contextualSpacing w:val="0"/>
    </w:pPr>
    <w:rPr>
      <w:rFonts w:eastAsia="MS Mincho" w:cs="Times New Roman"/>
      <w:szCs w:val="28"/>
      <w:lang w:val="ru-RU" w:eastAsia="ru-RU"/>
    </w:rPr>
  </w:style>
  <w:style w:type="paragraph" w:customStyle="1" w:styleId="a1">
    <w:name w:val="Стиль для списка"/>
    <w:basedOn w:val="a5"/>
    <w:link w:val="ab"/>
    <w:rsid w:val="00E348B5"/>
    <w:pPr>
      <w:numPr>
        <w:numId w:val="9"/>
      </w:numPr>
      <w:spacing w:after="0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11">
    <w:name w:val="Стиль основного текста Знак1"/>
    <w:link w:val="a6"/>
    <w:rsid w:val="00E348B5"/>
    <w:rPr>
      <w:rFonts w:ascii="Times New Roman" w:eastAsia="MS Mincho" w:hAnsi="Times New Roman" w:cs="Times New Roman"/>
      <w:sz w:val="28"/>
      <w:szCs w:val="28"/>
      <w:lang w:val="ru-RU" w:eastAsia="ru-RU"/>
    </w:rPr>
  </w:style>
  <w:style w:type="character" w:customStyle="1" w:styleId="hps">
    <w:name w:val="hps"/>
    <w:basedOn w:val="a7"/>
    <w:rsid w:val="00E348B5"/>
  </w:style>
  <w:style w:type="character" w:customStyle="1" w:styleId="shorttext">
    <w:name w:val="short_text"/>
    <w:basedOn w:val="a7"/>
    <w:rsid w:val="00E348B5"/>
  </w:style>
  <w:style w:type="paragraph" w:customStyle="1" w:styleId="a3">
    <w:name w:val="Перелік"/>
    <w:link w:val="ac"/>
    <w:qFormat/>
    <w:rsid w:val="00054DEF"/>
    <w:pPr>
      <w:numPr>
        <w:numId w:val="8"/>
      </w:numPr>
      <w:tabs>
        <w:tab w:val="clear" w:pos="2265"/>
        <w:tab w:val="num" w:pos="993"/>
      </w:tabs>
      <w:spacing w:before="60" w:after="120" w:line="240" w:lineRule="auto"/>
      <w:ind w:left="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header"/>
    <w:basedOn w:val="a5"/>
    <w:link w:val="ae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b">
    <w:name w:val="Стиль для списка Знак"/>
    <w:basedOn w:val="a7"/>
    <w:link w:val="a1"/>
    <w:rsid w:val="00E348B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c">
    <w:name w:val="Перелік Знак"/>
    <w:basedOn w:val="ab"/>
    <w:link w:val="a3"/>
    <w:rsid w:val="00054DEF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e">
    <w:name w:val="Верхний колонтитул Знак"/>
    <w:basedOn w:val="a7"/>
    <w:link w:val="ad"/>
    <w:uiPriority w:val="99"/>
    <w:rsid w:val="00BF0379"/>
    <w:rPr>
      <w:rFonts w:ascii="Times New Roman" w:hAnsi="Times New Roman"/>
      <w:sz w:val="28"/>
    </w:rPr>
  </w:style>
  <w:style w:type="paragraph" w:styleId="af">
    <w:name w:val="footer"/>
    <w:basedOn w:val="a5"/>
    <w:link w:val="af0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7"/>
    <w:link w:val="af"/>
    <w:uiPriority w:val="99"/>
    <w:rsid w:val="00BF0379"/>
    <w:rPr>
      <w:rFonts w:ascii="Times New Roman" w:hAnsi="Times New Roman"/>
      <w:sz w:val="28"/>
    </w:rPr>
  </w:style>
  <w:style w:type="paragraph" w:styleId="HTML">
    <w:name w:val="HTML Preformatted"/>
    <w:basedOn w:val="a5"/>
    <w:link w:val="HTML0"/>
    <w:uiPriority w:val="99"/>
    <w:semiHidden/>
    <w:unhideWhenUsed/>
    <w:rsid w:val="00BF0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7"/>
    <w:link w:val="HTML"/>
    <w:uiPriority w:val="99"/>
    <w:semiHidden/>
    <w:rsid w:val="00BF0379"/>
    <w:rPr>
      <w:rFonts w:ascii="Courier New" w:eastAsia="Times New Roman" w:hAnsi="Courier New" w:cs="Courier New"/>
      <w:sz w:val="20"/>
      <w:szCs w:val="20"/>
    </w:rPr>
  </w:style>
  <w:style w:type="paragraph" w:customStyle="1" w:styleId="af1">
    <w:name w:val="Код"/>
    <w:link w:val="af2"/>
    <w:qFormat/>
    <w:rsid w:val="00CB39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 w:line="240" w:lineRule="auto"/>
      <w:ind w:firstLine="709"/>
      <w:contextualSpacing/>
    </w:pPr>
    <w:rPr>
      <w:rFonts w:ascii="Courier New" w:eastAsia="Times New Roman" w:hAnsi="Courier New" w:cs="Courier New"/>
      <w:noProof/>
      <w:sz w:val="24"/>
      <w:szCs w:val="20"/>
    </w:rPr>
  </w:style>
  <w:style w:type="character" w:customStyle="1" w:styleId="af2">
    <w:name w:val="Код Знак"/>
    <w:basedOn w:val="a7"/>
    <w:link w:val="af1"/>
    <w:rsid w:val="00CB3942"/>
    <w:rPr>
      <w:rFonts w:ascii="Courier New" w:eastAsia="Times New Roman" w:hAnsi="Courier New" w:cs="Courier New"/>
      <w:noProof/>
      <w:sz w:val="24"/>
      <w:szCs w:val="20"/>
    </w:rPr>
  </w:style>
  <w:style w:type="paragraph" w:styleId="af3">
    <w:name w:val="Balloon Text"/>
    <w:basedOn w:val="a5"/>
    <w:link w:val="af4"/>
    <w:uiPriority w:val="99"/>
    <w:semiHidden/>
    <w:unhideWhenUsed/>
    <w:rsid w:val="004C0605"/>
    <w:pPr>
      <w:spacing w:after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7"/>
    <w:link w:val="af3"/>
    <w:uiPriority w:val="99"/>
    <w:semiHidden/>
    <w:rsid w:val="004C0605"/>
    <w:rPr>
      <w:rFonts w:ascii="Tahoma" w:hAnsi="Tahoma" w:cs="Tahoma"/>
      <w:sz w:val="16"/>
      <w:szCs w:val="16"/>
    </w:rPr>
  </w:style>
  <w:style w:type="paragraph" w:customStyle="1" w:styleId="af5">
    <w:name w:val="Рисунок"/>
    <w:next w:val="a"/>
    <w:link w:val="af6"/>
    <w:qFormat/>
    <w:rsid w:val="00E61002"/>
    <w:pPr>
      <w:spacing w:before="240" w:after="120" w:line="240" w:lineRule="auto"/>
      <w:jc w:val="center"/>
    </w:pPr>
    <w:rPr>
      <w:rFonts w:ascii="Times New Roman" w:hAnsi="Times New Roman"/>
      <w:noProof/>
      <w:sz w:val="28"/>
    </w:rPr>
  </w:style>
  <w:style w:type="paragraph" w:customStyle="1" w:styleId="a">
    <w:name w:val="Підпис під рисунком"/>
    <w:next w:val="a6"/>
    <w:link w:val="af7"/>
    <w:qFormat/>
    <w:rsid w:val="00D55DD1"/>
    <w:pPr>
      <w:numPr>
        <w:ilvl w:val="1"/>
        <w:numId w:val="13"/>
      </w:numPr>
      <w:spacing w:after="240" w:line="240" w:lineRule="auto"/>
      <w:jc w:val="center"/>
      <w:outlineLvl w:val="1"/>
    </w:pPr>
    <w:rPr>
      <w:rFonts w:ascii="Times New Roman" w:hAnsi="Times New Roman"/>
      <w:noProof/>
      <w:sz w:val="28"/>
    </w:rPr>
  </w:style>
  <w:style w:type="character" w:customStyle="1" w:styleId="af6">
    <w:name w:val="Рисунок Знак"/>
    <w:basedOn w:val="a7"/>
    <w:link w:val="af5"/>
    <w:rsid w:val="00E61002"/>
    <w:rPr>
      <w:rFonts w:ascii="Times New Roman" w:hAnsi="Times New Roman"/>
      <w:noProof/>
      <w:sz w:val="28"/>
    </w:rPr>
  </w:style>
  <w:style w:type="paragraph" w:styleId="af8">
    <w:name w:val="List Paragraph"/>
    <w:basedOn w:val="a5"/>
    <w:link w:val="af9"/>
    <w:uiPriority w:val="34"/>
    <w:rsid w:val="00CB0C76"/>
    <w:pPr>
      <w:ind w:left="720"/>
    </w:pPr>
  </w:style>
  <w:style w:type="character" w:customStyle="1" w:styleId="af7">
    <w:name w:val="Підпис під рисунком Знак"/>
    <w:basedOn w:val="af6"/>
    <w:link w:val="a"/>
    <w:rsid w:val="00D55DD1"/>
    <w:rPr>
      <w:rFonts w:ascii="Times New Roman" w:hAnsi="Times New Roman"/>
      <w:noProof/>
      <w:sz w:val="28"/>
    </w:rPr>
  </w:style>
  <w:style w:type="paragraph" w:customStyle="1" w:styleId="a2">
    <w:name w:val="Лістинга заголовок"/>
    <w:next w:val="af1"/>
    <w:link w:val="afa"/>
    <w:qFormat/>
    <w:rsid w:val="00FE5D6B"/>
    <w:pPr>
      <w:numPr>
        <w:ilvl w:val="1"/>
        <w:numId w:val="17"/>
      </w:numPr>
      <w:spacing w:before="120" w:after="60" w:line="240" w:lineRule="auto"/>
      <w:outlineLvl w:val="1"/>
    </w:pPr>
    <w:rPr>
      <w:rFonts w:ascii="Times New Roman" w:hAnsi="Times New Roman"/>
      <w:sz w:val="28"/>
    </w:rPr>
  </w:style>
  <w:style w:type="character" w:customStyle="1" w:styleId="af9">
    <w:name w:val="Абзац списка Знак"/>
    <w:basedOn w:val="a7"/>
    <w:link w:val="af8"/>
    <w:uiPriority w:val="34"/>
    <w:rsid w:val="00CB0C76"/>
    <w:rPr>
      <w:rFonts w:ascii="Times New Roman" w:hAnsi="Times New Roman"/>
      <w:sz w:val="28"/>
    </w:rPr>
  </w:style>
  <w:style w:type="character" w:customStyle="1" w:styleId="afa">
    <w:name w:val="Лістинга заголовок Знак"/>
    <w:basedOn w:val="af9"/>
    <w:link w:val="a2"/>
    <w:rsid w:val="00FE5D6B"/>
    <w:rPr>
      <w:rFonts w:ascii="Times New Roman" w:hAnsi="Times New Roman"/>
      <w:sz w:val="28"/>
    </w:rPr>
  </w:style>
  <w:style w:type="paragraph" w:customStyle="1" w:styleId="a0">
    <w:name w:val="Нумерований перелік"/>
    <w:link w:val="afb"/>
    <w:qFormat/>
    <w:rsid w:val="006D6782"/>
    <w:pPr>
      <w:numPr>
        <w:numId w:val="19"/>
      </w:numPr>
      <w:tabs>
        <w:tab w:val="left" w:pos="737"/>
      </w:tabs>
      <w:spacing w:before="120" w:after="120" w:line="240" w:lineRule="auto"/>
      <w:contextualSpacing/>
    </w:pPr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7"/>
    <w:link w:val="5"/>
    <w:uiPriority w:val="9"/>
    <w:rsid w:val="00F3349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afb">
    <w:name w:val="Нумерований перелік Знак"/>
    <w:basedOn w:val="11"/>
    <w:link w:val="a0"/>
    <w:rsid w:val="006D6782"/>
    <w:rPr>
      <w:rFonts w:ascii="Times New Roman" w:eastAsia="MS Mincho" w:hAnsi="Times New Roman" w:cs="Times New Roman"/>
      <w:sz w:val="28"/>
      <w:szCs w:val="28"/>
      <w:lang w:val="ru-RU" w:eastAsia="ru-RU"/>
    </w:rPr>
  </w:style>
  <w:style w:type="paragraph" w:customStyle="1" w:styleId="12">
    <w:name w:val="Заголовок1"/>
    <w:basedOn w:val="a0"/>
    <w:link w:val="afc"/>
    <w:qFormat/>
    <w:rsid w:val="0059322B"/>
    <w:pPr>
      <w:numPr>
        <w:numId w:val="0"/>
      </w:numPr>
      <w:spacing w:before="360" w:after="240"/>
      <w:jc w:val="center"/>
    </w:pPr>
    <w:rPr>
      <w:b/>
      <w:caps/>
    </w:rPr>
  </w:style>
  <w:style w:type="paragraph" w:styleId="41">
    <w:name w:val="List 4"/>
    <w:basedOn w:val="a5"/>
    <w:link w:val="42"/>
    <w:rsid w:val="00792F58"/>
    <w:pPr>
      <w:spacing w:after="0"/>
      <w:ind w:left="1132" w:hanging="283"/>
    </w:pPr>
    <w:rPr>
      <w:rFonts w:eastAsia="Times New Roman" w:cs="Times New Roman"/>
      <w:szCs w:val="20"/>
      <w:lang w:val="ru-RU" w:eastAsia="ru-RU"/>
    </w:rPr>
  </w:style>
  <w:style w:type="character" w:customStyle="1" w:styleId="afc">
    <w:name w:val="Заголовок Знак"/>
    <w:basedOn w:val="afb"/>
    <w:link w:val="12"/>
    <w:rsid w:val="0059322B"/>
    <w:rPr>
      <w:rFonts w:ascii="Times New Roman" w:eastAsia="MS Mincho" w:hAnsi="Times New Roman" w:cs="Times New Roman"/>
      <w:b/>
      <w:caps/>
      <w:sz w:val="28"/>
      <w:szCs w:val="28"/>
      <w:lang w:val="ru-RU" w:eastAsia="ru-RU"/>
    </w:rPr>
  </w:style>
  <w:style w:type="paragraph" w:customStyle="1" w:styleId="a4">
    <w:name w:val="Джерела посилання"/>
    <w:basedOn w:val="41"/>
    <w:link w:val="afd"/>
    <w:qFormat/>
    <w:rsid w:val="00792F58"/>
    <w:pPr>
      <w:numPr>
        <w:numId w:val="23"/>
      </w:numPr>
    </w:pPr>
    <w:rPr>
      <w:lang w:val="uk-UA"/>
    </w:rPr>
  </w:style>
  <w:style w:type="character" w:customStyle="1" w:styleId="42">
    <w:name w:val="Список 4 Знак"/>
    <w:basedOn w:val="a7"/>
    <w:link w:val="41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fd">
    <w:name w:val="Джерела посилання Знак"/>
    <w:basedOn w:val="42"/>
    <w:link w:val="a4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e">
    <w:name w:val="СтильПодрисуночной подписи"/>
    <w:rsid w:val="003D3800"/>
    <w:pPr>
      <w:spacing w:before="120" w:after="360" w:line="240" w:lineRule="auto"/>
      <w:ind w:left="1134" w:right="1134"/>
      <w:jc w:val="center"/>
    </w:pPr>
    <w:rPr>
      <w:rFonts w:ascii="Times New Roman" w:eastAsia="MS Mincho" w:hAnsi="Times New Roman" w:cs="Arial"/>
      <w:sz w:val="28"/>
      <w:szCs w:val="28"/>
      <w:lang w:val="ru-RU" w:eastAsia="ru-RU"/>
    </w:rPr>
  </w:style>
  <w:style w:type="paragraph" w:styleId="aff">
    <w:name w:val="Normal (Web)"/>
    <w:basedOn w:val="a5"/>
    <w:uiPriority w:val="99"/>
    <w:unhideWhenUsed/>
    <w:rsid w:val="008C27D3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</w:rPr>
  </w:style>
  <w:style w:type="table" w:styleId="aff0">
    <w:name w:val="Table Grid"/>
    <w:basedOn w:val="a8"/>
    <w:uiPriority w:val="59"/>
    <w:rsid w:val="00302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7"/>
    <w:uiPriority w:val="99"/>
    <w:semiHidden/>
    <w:unhideWhenUsed/>
    <w:rsid w:val="009871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3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2kurs\&#1051;&#1072;&#1073;&#1086;&#1088;&#1072;&#1090;&#1086;&#1088;&#1085;&#1072;%20&#1088;&#1086;&#1073;&#1086;&#1090;&#1072;%20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 робота 2</Template>
  <TotalTime>250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Спичак</dc:creator>
  <cp:lastModifiedBy>Yaroslav Spychak</cp:lastModifiedBy>
  <cp:revision>19</cp:revision>
  <dcterms:created xsi:type="dcterms:W3CDTF">2024-10-09T00:34:00Z</dcterms:created>
  <dcterms:modified xsi:type="dcterms:W3CDTF">2025-11-28T19:21:00Z</dcterms:modified>
</cp:coreProperties>
</file>