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8FFE" w14:textId="1045AFDA" w:rsidR="0069082E" w:rsidRPr="0044484E" w:rsidRDefault="003D3800" w:rsidP="00A368D1">
      <w:pPr>
        <w:pStyle w:val="1"/>
        <w:numPr>
          <w:ilvl w:val="0"/>
          <w:numId w:val="0"/>
        </w:numPr>
      </w:pPr>
      <w:bookmarkStart w:id="0" w:name="_Toc118876418"/>
      <w:r w:rsidRPr="0044484E">
        <w:t xml:space="preserve">Лабораторна робота № </w:t>
      </w:r>
      <w:r w:rsidR="00680ED1" w:rsidRPr="0044484E">
        <w:t>4</w:t>
      </w:r>
      <w:r w:rsidRPr="0044484E">
        <w:t>.</w:t>
      </w:r>
      <w:r w:rsidRPr="0044484E">
        <w:br/>
      </w:r>
      <w:bookmarkEnd w:id="0"/>
      <w:r w:rsidR="00A368D1" w:rsidRPr="0044484E">
        <w:t>Системне програмування та адміністрування ОС</w:t>
      </w:r>
    </w:p>
    <w:p w14:paraId="536D151A" w14:textId="77777777" w:rsidR="00680ED1" w:rsidRPr="0044484E" w:rsidRDefault="00680ED1" w:rsidP="00680ED1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203AA75E" w14:textId="77777777" w:rsidR="00680ED1" w:rsidRPr="0044484E" w:rsidRDefault="00680ED1" w:rsidP="00680ED1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23B19CEB" w14:textId="77777777" w:rsidR="00680ED1" w:rsidRPr="0044484E" w:rsidRDefault="00680ED1" w:rsidP="00680ED1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24B14055" w14:textId="77777777" w:rsidR="00680ED1" w:rsidRPr="0044484E" w:rsidRDefault="00680ED1" w:rsidP="00680ED1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66953CDC" w14:textId="6FDDA288" w:rsidR="003023B4" w:rsidRPr="0044484E" w:rsidRDefault="003023B4" w:rsidP="00680ED1">
      <w:pPr>
        <w:pStyle w:val="2"/>
      </w:pPr>
      <w:r w:rsidRPr="0044484E">
        <w:t>Завдання на роботу</w:t>
      </w:r>
    </w:p>
    <w:p w14:paraId="7E8494BF" w14:textId="0D466990" w:rsidR="00080A69" w:rsidRPr="0044484E" w:rsidRDefault="00331E40" w:rsidP="00331E40">
      <w:r w:rsidRPr="0044484E">
        <w:t xml:space="preserve">Створити </w:t>
      </w:r>
      <w:r w:rsidR="00680ED1" w:rsidRPr="0044484E">
        <w:t>deb</w:t>
      </w:r>
      <w:r w:rsidRPr="0044484E">
        <w:t>, який міститиме файл bash-скрипту.</w:t>
      </w:r>
    </w:p>
    <w:p w14:paraId="6C4E98E7" w14:textId="377D0AEF" w:rsidR="003D3800" w:rsidRPr="0044484E" w:rsidRDefault="003023B4" w:rsidP="003023B4">
      <w:pPr>
        <w:pStyle w:val="2"/>
        <w:spacing w:before="240" w:after="0"/>
      </w:pPr>
      <w:r w:rsidRPr="0044484E">
        <w:t>Хід роботи</w:t>
      </w:r>
    </w:p>
    <w:p w14:paraId="0D1D5871" w14:textId="06E2141C" w:rsidR="00674E87" w:rsidRPr="0044484E" w:rsidRDefault="00987110" w:rsidP="003023B4">
      <w:pPr>
        <w:pStyle w:val="3"/>
        <w:spacing w:before="120" w:after="0"/>
        <w:rPr>
          <w:b/>
        </w:rPr>
      </w:pPr>
      <w:r w:rsidRPr="0044484E">
        <w:rPr>
          <w:b/>
        </w:rPr>
        <w:t>Виконання завдання</w:t>
      </w:r>
      <w:r w:rsidR="00C91FB4" w:rsidRPr="0044484E">
        <w:rPr>
          <w:b/>
        </w:rPr>
        <w:t xml:space="preserve"> </w:t>
      </w:r>
    </w:p>
    <w:p w14:paraId="65E9F378" w14:textId="13C624EE" w:rsidR="00680ED1" w:rsidRPr="0044484E" w:rsidRDefault="00680ED1" w:rsidP="00680ED1">
      <w:pPr>
        <w:pStyle w:val="a0"/>
      </w:pPr>
      <w:r w:rsidRPr="0044484E">
        <w:t xml:space="preserve">Підготовка структури: </w:t>
      </w:r>
      <w:r w:rsidRPr="0044484E">
        <w:t>с</w:t>
      </w:r>
      <w:r w:rsidRPr="0044484E">
        <w:t xml:space="preserve">творено робочу директорію </w:t>
      </w:r>
      <w:r w:rsidR="00814E52" w:rsidRPr="0044484E">
        <w:t>file-counter_1.0_all</w:t>
      </w:r>
      <w:r w:rsidRPr="0044484E">
        <w:t>, яка імітує кореневу файлову систему. Всередині створено:</w:t>
      </w:r>
    </w:p>
    <w:p w14:paraId="5B2E2D4A" w14:textId="77777777" w:rsidR="00680ED1" w:rsidRPr="0044484E" w:rsidRDefault="00680ED1" w:rsidP="00680ED1">
      <w:pPr>
        <w:pStyle w:val="a3"/>
        <w:rPr>
          <w:szCs w:val="28"/>
        </w:rPr>
      </w:pPr>
      <w:r w:rsidRPr="0044484E">
        <w:rPr>
          <w:rStyle w:val="HTML1"/>
          <w:rFonts w:ascii="Times New Roman" w:hAnsi="Times New Roman" w:cs="Times New Roman"/>
          <w:sz w:val="28"/>
          <w:szCs w:val="28"/>
        </w:rPr>
        <w:t>DEBIAN/</w:t>
      </w:r>
      <w:r w:rsidRPr="0044484E">
        <w:rPr>
          <w:szCs w:val="28"/>
        </w:rPr>
        <w:t xml:space="preserve"> — для службових файлів.</w:t>
      </w:r>
    </w:p>
    <w:p w14:paraId="158C62E7" w14:textId="77777777" w:rsidR="00680ED1" w:rsidRPr="0044484E" w:rsidRDefault="00680ED1" w:rsidP="00680ED1">
      <w:pPr>
        <w:pStyle w:val="a3"/>
        <w:rPr>
          <w:szCs w:val="28"/>
        </w:rPr>
      </w:pPr>
      <w:r w:rsidRPr="0044484E">
        <w:rPr>
          <w:rStyle w:val="HTML1"/>
          <w:rFonts w:ascii="Times New Roman" w:hAnsi="Times New Roman" w:cs="Times New Roman"/>
          <w:sz w:val="28"/>
          <w:szCs w:val="28"/>
        </w:rPr>
        <w:t>usr/bin/</w:t>
      </w:r>
      <w:r w:rsidRPr="0044484E">
        <w:rPr>
          <w:szCs w:val="28"/>
        </w:rPr>
        <w:t xml:space="preserve"> — для розміщення виконуваного файлу.</w:t>
      </w:r>
    </w:p>
    <w:p w14:paraId="45BAE46D" w14:textId="7CA55158" w:rsidR="00680ED1" w:rsidRPr="0044484E" w:rsidRDefault="00680ED1" w:rsidP="00680ED1">
      <w:pPr>
        <w:pStyle w:val="a0"/>
      </w:pPr>
      <w:r w:rsidRPr="0044484E">
        <w:t>Підготовка файлів:</w:t>
      </w:r>
    </w:p>
    <w:p w14:paraId="2DD9FF64" w14:textId="6FF73BE7" w:rsidR="00680ED1" w:rsidRPr="0044484E" w:rsidRDefault="00680ED1" w:rsidP="00680ED1">
      <w:pPr>
        <w:pStyle w:val="a3"/>
        <w:rPr>
          <w:szCs w:val="28"/>
        </w:rPr>
      </w:pPr>
      <w:r w:rsidRPr="0044484E">
        <w:rPr>
          <w:szCs w:val="28"/>
        </w:rPr>
        <w:t xml:space="preserve">Скрипт </w:t>
      </w:r>
      <w:r w:rsidRPr="0044484E">
        <w:rPr>
          <w:rStyle w:val="HTML1"/>
          <w:rFonts w:ascii="Times New Roman" w:hAnsi="Times New Roman" w:cs="Times New Roman"/>
          <w:sz w:val="28"/>
          <w:szCs w:val="28"/>
        </w:rPr>
        <w:t>count_files.sh</w:t>
      </w:r>
      <w:r w:rsidRPr="0044484E">
        <w:rPr>
          <w:szCs w:val="28"/>
        </w:rPr>
        <w:t xml:space="preserve"> скопійовано в </w:t>
      </w:r>
      <w:r w:rsidRPr="0044484E">
        <w:rPr>
          <w:rStyle w:val="HTML1"/>
          <w:rFonts w:ascii="Times New Roman" w:hAnsi="Times New Roman" w:cs="Times New Roman"/>
          <w:sz w:val="28"/>
          <w:szCs w:val="28"/>
        </w:rPr>
        <w:t>usr/bin/count_files</w:t>
      </w:r>
      <w:r w:rsidRPr="0044484E">
        <w:rPr>
          <w:szCs w:val="28"/>
        </w:rPr>
        <w:t xml:space="preserve"> та надано права на виконання.</w:t>
      </w:r>
    </w:p>
    <w:p w14:paraId="3D3D714B" w14:textId="7C0F0568" w:rsidR="00987110" w:rsidRPr="0044484E" w:rsidRDefault="00680ED1" w:rsidP="00680ED1">
      <w:pPr>
        <w:pStyle w:val="a3"/>
        <w:rPr>
          <w:szCs w:val="28"/>
        </w:rPr>
      </w:pPr>
      <w:r w:rsidRPr="0044484E">
        <w:rPr>
          <w:szCs w:val="28"/>
        </w:rPr>
        <w:t xml:space="preserve">Створено файл </w:t>
      </w:r>
      <w:r w:rsidRPr="0044484E">
        <w:rPr>
          <w:rStyle w:val="HTML1"/>
          <w:rFonts w:ascii="Times New Roman" w:hAnsi="Times New Roman" w:cs="Times New Roman"/>
          <w:sz w:val="28"/>
          <w:szCs w:val="28"/>
        </w:rPr>
        <w:t>DEBIAN/control</w:t>
      </w:r>
      <w:r w:rsidRPr="0044484E">
        <w:rPr>
          <w:szCs w:val="28"/>
        </w:rPr>
        <w:t>, який містить опис пакету, інформацію про розробника та залежності.</w:t>
      </w:r>
    </w:p>
    <w:p w14:paraId="7E36522A" w14:textId="4602A4F7" w:rsidR="003023B4" w:rsidRPr="0044484E" w:rsidRDefault="003023B4" w:rsidP="003023B4">
      <w:r w:rsidRPr="0044484E">
        <w:t xml:space="preserve">У лістингу </w:t>
      </w:r>
      <w:r w:rsidR="00680ED1" w:rsidRPr="0044484E">
        <w:t>4</w:t>
      </w:r>
      <w:r w:rsidRPr="0044484E">
        <w:t xml:space="preserve">.1 представлено код </w:t>
      </w:r>
      <w:r w:rsidR="0044484E" w:rsidRPr="0044484E">
        <w:t xml:space="preserve">файлу </w:t>
      </w:r>
      <w:r w:rsidR="0044484E" w:rsidRPr="0044484E">
        <w:rPr>
          <w:rStyle w:val="HTML1"/>
          <w:rFonts w:ascii="Times New Roman" w:eastAsiaTheme="minorEastAsia" w:hAnsi="Times New Roman" w:cs="Times New Roman"/>
          <w:sz w:val="28"/>
          <w:szCs w:val="28"/>
        </w:rPr>
        <w:t>control</w:t>
      </w:r>
    </w:p>
    <w:p w14:paraId="5ED64A5D" w14:textId="2D80AF67" w:rsidR="003023B4" w:rsidRPr="0044484E" w:rsidRDefault="003023B4" w:rsidP="003023B4">
      <w:r w:rsidRPr="0044484E">
        <w:t xml:space="preserve">Лістинг </w:t>
      </w:r>
      <w:r w:rsidR="00680ED1" w:rsidRPr="0044484E">
        <w:t>4</w:t>
      </w:r>
      <w:r w:rsidRPr="0044484E">
        <w:t xml:space="preserve">.1 – Код </w:t>
      </w:r>
      <w:r w:rsidR="0044484E" w:rsidRPr="0044484E">
        <w:t xml:space="preserve">файлу </w:t>
      </w:r>
      <w:r w:rsidR="0044484E" w:rsidRPr="0044484E">
        <w:rPr>
          <w:rStyle w:val="HTML1"/>
          <w:rFonts w:ascii="Times New Roman" w:eastAsiaTheme="minorEastAsia" w:hAnsi="Times New Roman" w:cs="Times New Roman"/>
          <w:sz w:val="28"/>
          <w:szCs w:val="28"/>
        </w:rPr>
        <w:t>control</w:t>
      </w:r>
    </w:p>
    <w:p w14:paraId="304DD431" w14:textId="77777777" w:rsidR="00680ED1" w:rsidRDefault="00680ED1" w:rsidP="00680ED1">
      <w:pPr>
        <w:pStyle w:val="af1"/>
      </w:pPr>
      <w:r>
        <w:t>Package: file-counter</w:t>
      </w:r>
    </w:p>
    <w:p w14:paraId="34D216B2" w14:textId="77777777" w:rsidR="00680ED1" w:rsidRDefault="00680ED1" w:rsidP="00680ED1">
      <w:pPr>
        <w:pStyle w:val="af1"/>
      </w:pPr>
      <w:r>
        <w:t>Version: 1.0</w:t>
      </w:r>
    </w:p>
    <w:p w14:paraId="7ABD7BA9" w14:textId="77777777" w:rsidR="00680ED1" w:rsidRDefault="00680ED1" w:rsidP="00680ED1">
      <w:pPr>
        <w:pStyle w:val="af1"/>
      </w:pPr>
      <w:r>
        <w:t>Architecture: all</w:t>
      </w:r>
    </w:p>
    <w:p w14:paraId="523DE9CB" w14:textId="29C85059" w:rsidR="00680ED1" w:rsidRPr="00680ED1" w:rsidRDefault="00680ED1" w:rsidP="00680ED1">
      <w:pPr>
        <w:pStyle w:val="af1"/>
        <w:rPr>
          <w:lang w:val="en-US"/>
        </w:rPr>
      </w:pPr>
      <w:r>
        <w:t xml:space="preserve">Maintainer: </w:t>
      </w:r>
      <w:r>
        <w:rPr>
          <w:lang w:val="en-US"/>
        </w:rPr>
        <w:t>Yarik</w:t>
      </w:r>
    </w:p>
    <w:p w14:paraId="1A2593CE" w14:textId="346D336E" w:rsidR="004B149B" w:rsidRDefault="00680ED1" w:rsidP="00680ED1">
      <w:pPr>
        <w:pStyle w:val="af1"/>
      </w:pPr>
      <w:r>
        <w:t>Description: count files in /etc</w:t>
      </w:r>
    </w:p>
    <w:p w14:paraId="5C5AD0BC" w14:textId="6801E97E" w:rsidR="00680ED1" w:rsidRPr="0044484E" w:rsidRDefault="00680ED1" w:rsidP="00680ED1">
      <w:pPr>
        <w:pStyle w:val="a0"/>
      </w:pPr>
      <w:r w:rsidRPr="0044484E">
        <w:t xml:space="preserve">Збірка пакету: За допомогою утиліти </w:t>
      </w:r>
      <w:r w:rsidRPr="0044484E">
        <w:rPr>
          <w:rStyle w:val="HTML1"/>
          <w:rFonts w:ascii="Times New Roman" w:eastAsia="MS Mincho" w:hAnsi="Times New Roman" w:cs="Times New Roman"/>
          <w:sz w:val="28"/>
          <w:szCs w:val="28"/>
        </w:rPr>
        <w:t>dpkg-deb</w:t>
      </w:r>
      <w:r w:rsidRPr="0044484E">
        <w:t xml:space="preserve"> виконано збірку</w:t>
      </w:r>
      <w:r w:rsidRPr="0044484E">
        <w:t>:</w:t>
      </w:r>
    </w:p>
    <w:p w14:paraId="2C6763E9" w14:textId="1D677E67" w:rsidR="00680ED1" w:rsidRPr="0044484E" w:rsidRDefault="00680ED1" w:rsidP="00680ED1">
      <w:pPr>
        <w:pStyle w:val="a3"/>
      </w:pPr>
      <w:r w:rsidRPr="0044484E">
        <w:t xml:space="preserve">dpkg-deb --build </w:t>
      </w:r>
      <w:r w:rsidR="00814E52" w:rsidRPr="0044484E">
        <w:t>file-counter_1.0_all</w:t>
      </w:r>
    </w:p>
    <w:p w14:paraId="51CC9B13" w14:textId="68A380A2" w:rsidR="00680ED1" w:rsidRPr="0044484E" w:rsidRDefault="00680ED1" w:rsidP="00680ED1">
      <w:pPr>
        <w:rPr>
          <w:rFonts w:cs="Times New Roman"/>
          <w:szCs w:val="28"/>
        </w:rPr>
      </w:pPr>
      <w:r w:rsidRPr="0044484E">
        <w:rPr>
          <w:rFonts w:cs="Times New Roman"/>
          <w:szCs w:val="28"/>
        </w:rPr>
        <w:t xml:space="preserve">Отримано файл </w:t>
      </w:r>
      <w:r w:rsidR="00814E52" w:rsidRPr="0044484E">
        <w:t>file-counter_1.0_all</w:t>
      </w:r>
      <w:r w:rsidRPr="0044484E">
        <w:rPr>
          <w:rFonts w:cs="Times New Roman"/>
          <w:szCs w:val="28"/>
        </w:rPr>
        <w:t>.</w:t>
      </w:r>
      <w:r w:rsidRPr="0044484E">
        <w:rPr>
          <w:rFonts w:cs="Times New Roman"/>
          <w:szCs w:val="28"/>
        </w:rPr>
        <w:t>deb</w:t>
      </w:r>
    </w:p>
    <w:p w14:paraId="604ACD0B" w14:textId="64353C11" w:rsidR="00681070" w:rsidRPr="0044484E" w:rsidRDefault="009767FA" w:rsidP="009767FA">
      <w:pPr>
        <w:pStyle w:val="3"/>
        <w:rPr>
          <w:b/>
          <w:bCs/>
        </w:rPr>
      </w:pPr>
      <w:r w:rsidRPr="0044484E">
        <w:rPr>
          <w:b/>
          <w:bCs/>
        </w:rPr>
        <w:t>Тестування роботи</w:t>
      </w:r>
    </w:p>
    <w:p w14:paraId="44E71F43" w14:textId="218E8119" w:rsidR="005C785C" w:rsidRPr="0044484E" w:rsidRDefault="0044484E" w:rsidP="005C785C">
      <w:pPr>
        <w:pStyle w:val="a0"/>
        <w:numPr>
          <w:ilvl w:val="0"/>
          <w:numId w:val="0"/>
        </w:numPr>
        <w:ind w:firstLine="709"/>
      </w:pPr>
      <w:r w:rsidRPr="0044484E">
        <w:t>Етапи перевірки:</w:t>
      </w:r>
    </w:p>
    <w:p w14:paraId="7CBEBF31" w14:textId="2E9F981A" w:rsidR="0044484E" w:rsidRPr="0044484E" w:rsidRDefault="0044484E" w:rsidP="0044484E">
      <w:pPr>
        <w:pStyle w:val="a3"/>
        <w:rPr>
          <w:szCs w:val="28"/>
        </w:rPr>
      </w:pPr>
      <w:r w:rsidRPr="0044484E">
        <w:rPr>
          <w:szCs w:val="28"/>
        </w:rPr>
        <w:t xml:space="preserve">Встановлення: </w:t>
      </w:r>
      <w:r w:rsidRPr="0044484E">
        <w:rPr>
          <w:szCs w:val="28"/>
        </w:rPr>
        <w:t>в</w:t>
      </w:r>
      <w:r w:rsidRPr="0044484E">
        <w:rPr>
          <w:szCs w:val="28"/>
        </w:rPr>
        <w:t>иконано команду sudo dpkg -i file-counter_1.0_all.deb. Система зареєструвала пакет file-counter.</w:t>
      </w:r>
    </w:p>
    <w:p w14:paraId="3CB9A80C" w14:textId="01E18760" w:rsidR="0044484E" w:rsidRPr="0044484E" w:rsidRDefault="0044484E" w:rsidP="0044484E">
      <w:pPr>
        <w:pStyle w:val="a3"/>
        <w:rPr>
          <w:szCs w:val="28"/>
        </w:rPr>
      </w:pPr>
      <w:r w:rsidRPr="0044484E">
        <w:rPr>
          <w:szCs w:val="28"/>
        </w:rPr>
        <w:t xml:space="preserve">Запуск: </w:t>
      </w:r>
      <w:r w:rsidRPr="0044484E">
        <w:rPr>
          <w:szCs w:val="28"/>
        </w:rPr>
        <w:t>у</w:t>
      </w:r>
      <w:r w:rsidRPr="0044484E">
        <w:rPr>
          <w:szCs w:val="28"/>
        </w:rPr>
        <w:t xml:space="preserve"> терміналі виконано команду count_files (без вказання повного шляху, що підтверджує знаходження файлу в системній змінній $PATH).</w:t>
      </w:r>
    </w:p>
    <w:p w14:paraId="72FB6176" w14:textId="4005BEA8" w:rsidR="0044484E" w:rsidRPr="0044484E" w:rsidRDefault="0044484E" w:rsidP="005C785C">
      <w:pPr>
        <w:pStyle w:val="a0"/>
        <w:numPr>
          <w:ilvl w:val="0"/>
          <w:numId w:val="0"/>
        </w:numPr>
        <w:ind w:firstLine="709"/>
        <w:rPr>
          <w:lang w:val="ru-RU"/>
        </w:rPr>
      </w:pPr>
      <w:r>
        <w:t>Команда виконалася успішно і вивела кількість файлів у директорії</w:t>
      </w:r>
      <w:r>
        <w:t xml:space="preserve"> </w:t>
      </w:r>
      <w:r>
        <w:rPr>
          <w:lang w:val="en-US"/>
        </w:rPr>
        <w:t>etc</w:t>
      </w:r>
      <w:r>
        <w:rPr>
          <w:lang w:val="ru-RU"/>
        </w:rPr>
        <w:t>.</w:t>
      </w:r>
    </w:p>
    <w:p w14:paraId="694E3C81" w14:textId="28C86632" w:rsidR="009767FA" w:rsidRPr="0044484E" w:rsidRDefault="009767FA" w:rsidP="009767FA">
      <w:pPr>
        <w:rPr>
          <w:rFonts w:cs="Times New Roman"/>
          <w:szCs w:val="28"/>
        </w:rPr>
      </w:pPr>
      <w:r w:rsidRPr="0044484E">
        <w:rPr>
          <w:rFonts w:cs="Times New Roman"/>
          <w:szCs w:val="28"/>
        </w:rPr>
        <w:t xml:space="preserve">Результат виконання представлено на рисунку </w:t>
      </w:r>
      <w:r w:rsidR="00680ED1" w:rsidRPr="0044484E">
        <w:rPr>
          <w:rFonts w:cs="Times New Roman"/>
          <w:szCs w:val="28"/>
        </w:rPr>
        <w:t>4</w:t>
      </w:r>
      <w:r w:rsidRPr="0044484E">
        <w:rPr>
          <w:rFonts w:cs="Times New Roman"/>
          <w:szCs w:val="28"/>
        </w:rPr>
        <w:t>.1.</w:t>
      </w:r>
    </w:p>
    <w:p w14:paraId="71B295FA" w14:textId="5F7B2425" w:rsidR="008B5060" w:rsidRPr="0044484E" w:rsidRDefault="00FB6EAC" w:rsidP="008B5060">
      <w:pPr>
        <w:pStyle w:val="af5"/>
      </w:pPr>
      <w:r w:rsidRPr="00FB6EAC">
        <w:lastRenderedPageBreak/>
        <w:drawing>
          <wp:inline distT="0" distB="0" distL="0" distR="0" wp14:anchorId="12268A84" wp14:editId="5E5838E1">
            <wp:extent cx="4397812" cy="11963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772" cy="119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725B" w14:textId="77777777" w:rsidR="00FB6EAC" w:rsidRPr="00FB6EAC" w:rsidRDefault="00FB6EAC" w:rsidP="00FB6EAC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68044705" w14:textId="77777777" w:rsidR="00FB6EAC" w:rsidRPr="00FB6EAC" w:rsidRDefault="00FB6EAC" w:rsidP="00FB6EAC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422000DB" w14:textId="77777777" w:rsidR="00FB6EAC" w:rsidRPr="00FB6EAC" w:rsidRDefault="00FB6EAC" w:rsidP="00FB6EAC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4E26AEDD" w14:textId="77777777" w:rsidR="00FB6EAC" w:rsidRPr="00FB6EAC" w:rsidRDefault="00FB6EAC" w:rsidP="00FB6EAC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28EE4617" w14:textId="37865F5C" w:rsidR="008B5060" w:rsidRPr="0044484E" w:rsidRDefault="005C785C" w:rsidP="00FB6EAC">
      <w:pPr>
        <w:pStyle w:val="a"/>
      </w:pPr>
      <w:r w:rsidRPr="0044484E">
        <w:t>Результат виконання коду</w:t>
      </w:r>
      <w:r w:rsidR="00FB6EAC">
        <w:rPr>
          <w:lang w:val="en-US"/>
        </w:rPr>
        <w:t xml:space="preserve"> </w:t>
      </w:r>
      <w:r w:rsidR="00FB6EAC">
        <w:rPr>
          <w:lang w:val="ru-RU"/>
        </w:rPr>
        <w:t>в кон</w:t>
      </w:r>
      <w:r w:rsidR="00FB6EAC">
        <w:t>солі</w:t>
      </w:r>
    </w:p>
    <w:p w14:paraId="5B12058E" w14:textId="706F763A" w:rsidR="00330374" w:rsidRPr="0044484E" w:rsidRDefault="006D6782" w:rsidP="00A31DD6">
      <w:pPr>
        <w:pStyle w:val="2"/>
      </w:pPr>
      <w:r w:rsidRPr="0044484E">
        <w:t>Висновки</w:t>
      </w:r>
    </w:p>
    <w:p w14:paraId="7F1771BF" w14:textId="2E598148" w:rsidR="00681070" w:rsidRPr="0044484E" w:rsidRDefault="0044484E" w:rsidP="0044484E">
      <w:r w:rsidRPr="0044484E">
        <w:t>Ми</w:t>
      </w:r>
      <w:r w:rsidR="00FB6EAC">
        <w:t xml:space="preserve"> </w:t>
      </w:r>
      <w:r w:rsidRPr="0044484E">
        <w:t xml:space="preserve">опанували процес створення DEB-пакетів. Було розглянуто структуру директорії </w:t>
      </w:r>
      <w:r w:rsidRPr="0044484E">
        <w:rPr>
          <w:rStyle w:val="HTML1"/>
          <w:rFonts w:ascii="Times New Roman" w:eastAsiaTheme="minorEastAsia" w:hAnsi="Times New Roman" w:cs="Times New Roman"/>
          <w:sz w:val="28"/>
          <w:szCs w:val="28"/>
        </w:rPr>
        <w:t>DEBIAN</w:t>
      </w:r>
      <w:r w:rsidRPr="0044484E">
        <w:t xml:space="preserve">, синтаксис файлу </w:t>
      </w:r>
      <w:r w:rsidRPr="0044484E">
        <w:rPr>
          <w:rStyle w:val="HTML1"/>
          <w:rFonts w:ascii="Times New Roman" w:eastAsiaTheme="minorEastAsia" w:hAnsi="Times New Roman" w:cs="Times New Roman"/>
          <w:sz w:val="28"/>
          <w:szCs w:val="28"/>
        </w:rPr>
        <w:t>control</w:t>
      </w:r>
      <w:r w:rsidRPr="0044484E">
        <w:t xml:space="preserve"> та процес збірки через </w:t>
      </w:r>
      <w:r w:rsidRPr="0044484E">
        <w:rPr>
          <w:rStyle w:val="HTML1"/>
          <w:rFonts w:ascii="Times New Roman" w:eastAsiaTheme="minorEastAsia" w:hAnsi="Times New Roman" w:cs="Times New Roman"/>
          <w:sz w:val="28"/>
          <w:szCs w:val="28"/>
        </w:rPr>
        <w:t>dpkg-deb</w:t>
      </w:r>
      <w:r w:rsidRPr="0044484E">
        <w:t>.</w:t>
      </w:r>
    </w:p>
    <w:sectPr w:rsidR="00681070" w:rsidRPr="0044484E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81F7D" w14:textId="77777777" w:rsidR="00F84A9A" w:rsidRDefault="00F84A9A" w:rsidP="00BF0379">
      <w:pPr>
        <w:spacing w:after="0"/>
      </w:pPr>
      <w:r>
        <w:separator/>
      </w:r>
    </w:p>
  </w:endnote>
  <w:endnote w:type="continuationSeparator" w:id="0">
    <w:p w14:paraId="1F5C30A5" w14:textId="77777777" w:rsidR="00F84A9A" w:rsidRDefault="00F84A9A" w:rsidP="00BF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BAF7C" w14:textId="77777777" w:rsidR="00F84A9A" w:rsidRDefault="00F84A9A" w:rsidP="00BF0379">
      <w:pPr>
        <w:spacing w:after="0"/>
      </w:pPr>
      <w:r>
        <w:separator/>
      </w:r>
    </w:p>
  </w:footnote>
  <w:footnote w:type="continuationSeparator" w:id="0">
    <w:p w14:paraId="5BD2C75E" w14:textId="77777777" w:rsidR="00F84A9A" w:rsidRDefault="00F84A9A" w:rsidP="00BF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3C04" w14:textId="77777777" w:rsidR="00BF0379" w:rsidRDefault="003D3800" w:rsidP="00BF0379">
    <w:pPr>
      <w:pStyle w:val="ad"/>
      <w:jc w:val="right"/>
    </w:pPr>
    <w:r>
      <w:rPr>
        <w:sz w:val="24"/>
        <w:szCs w:val="24"/>
      </w:rPr>
      <w:t>ПІ-231</w:t>
    </w:r>
    <w:r w:rsidR="00BF0379" w:rsidRPr="008D59C5">
      <w:rPr>
        <w:sz w:val="24"/>
        <w:szCs w:val="24"/>
      </w:rPr>
      <w:t xml:space="preserve">, </w:t>
    </w:r>
    <w:r>
      <w:rPr>
        <w:sz w:val="24"/>
        <w:szCs w:val="24"/>
      </w:rPr>
      <w:t>Спичак Я.В.</w:t>
    </w:r>
    <w:r>
      <w:rPr>
        <w:sz w:val="24"/>
        <w:szCs w:val="24"/>
      </w:rPr>
      <w:tab/>
    </w:r>
    <w:r w:rsidR="00BF0379">
      <w:tab/>
      <w:t xml:space="preserve"> </w:t>
    </w:r>
    <w:r w:rsidR="00BF0379">
      <w:fldChar w:fldCharType="begin"/>
    </w:r>
    <w:r w:rsidR="00BF0379">
      <w:instrText>PAGE   \* MERGEFORMAT</w:instrText>
    </w:r>
    <w:r w:rsidR="00BF0379">
      <w:fldChar w:fldCharType="separate"/>
    </w:r>
    <w:r w:rsidR="008A4C4C">
      <w:rPr>
        <w:noProof/>
      </w:rPr>
      <w:t>8</w:t>
    </w:r>
    <w:r w:rsidR="00BF0379">
      <w:fldChar w:fldCharType="end"/>
    </w:r>
  </w:p>
  <w:p w14:paraId="41E450AD" w14:textId="77777777" w:rsidR="00BF0379" w:rsidRDefault="00BF03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F9"/>
    <w:multiLevelType w:val="multilevel"/>
    <w:tmpl w:val="77FEEF4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220FD8"/>
    <w:multiLevelType w:val="multilevel"/>
    <w:tmpl w:val="FF4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4855BA"/>
    <w:multiLevelType w:val="multilevel"/>
    <w:tmpl w:val="16A6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5" w15:restartNumberingAfterBreak="0">
    <w:nsid w:val="15341FBA"/>
    <w:multiLevelType w:val="multilevel"/>
    <w:tmpl w:val="404285A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84" w:firstLine="430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6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F00E5E"/>
    <w:multiLevelType w:val="multilevel"/>
    <w:tmpl w:val="14346414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CE51C2"/>
    <w:multiLevelType w:val="multilevel"/>
    <w:tmpl w:val="A0D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5" w15:restartNumberingAfterBreak="0">
    <w:nsid w:val="3949704C"/>
    <w:multiLevelType w:val="multilevel"/>
    <w:tmpl w:val="DA7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8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EA7708D"/>
    <w:multiLevelType w:val="multilevel"/>
    <w:tmpl w:val="43C2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0C28EB"/>
    <w:multiLevelType w:val="multilevel"/>
    <w:tmpl w:val="F42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A6CE0"/>
    <w:multiLevelType w:val="hybridMultilevel"/>
    <w:tmpl w:val="79FEAB7E"/>
    <w:lvl w:ilvl="0" w:tplc="7E54D57C">
      <w:start w:val="1"/>
      <w:numFmt w:val="decimal"/>
      <w:pStyle w:val="a4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19"/>
  </w:num>
  <w:num w:numId="5">
    <w:abstractNumId w:val="8"/>
  </w:num>
  <w:num w:numId="6">
    <w:abstractNumId w:val="5"/>
  </w:num>
  <w:num w:numId="7">
    <w:abstractNumId w:val="11"/>
  </w:num>
  <w:num w:numId="8">
    <w:abstractNumId w:val="17"/>
  </w:num>
  <w:num w:numId="9">
    <w:abstractNumId w:val="14"/>
  </w:num>
  <w:num w:numId="10">
    <w:abstractNumId w:val="5"/>
  </w:num>
  <w:num w:numId="11">
    <w:abstractNumId w:val="17"/>
  </w:num>
  <w:num w:numId="12">
    <w:abstractNumId w:val="18"/>
  </w:num>
  <w:num w:numId="13">
    <w:abstractNumId w:val="0"/>
  </w:num>
  <w:num w:numId="14">
    <w:abstractNumId w:val="0"/>
  </w:num>
  <w:num w:numId="15">
    <w:abstractNumId w:val="2"/>
  </w:num>
  <w:num w:numId="16">
    <w:abstractNumId w:val="6"/>
  </w:num>
  <w:num w:numId="17">
    <w:abstractNumId w:val="16"/>
  </w:num>
  <w:num w:numId="18">
    <w:abstractNumId w:val="4"/>
  </w:num>
  <w:num w:numId="19">
    <w:abstractNumId w:val="12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</w:num>
  <w:num w:numId="23">
    <w:abstractNumId w:val="22"/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3"/>
  </w:num>
  <w:num w:numId="27">
    <w:abstractNumId w:val="12"/>
    <w:lvlOverride w:ilvl="0">
      <w:startOverride w:val="1"/>
    </w:lvlOverride>
  </w:num>
  <w:num w:numId="28">
    <w:abstractNumId w:val="3"/>
  </w:num>
  <w:num w:numId="29">
    <w:abstractNumId w:val="20"/>
  </w:num>
  <w:num w:numId="30">
    <w:abstractNumId w:val="12"/>
    <w:lvlOverride w:ilvl="0">
      <w:startOverride w:val="1"/>
    </w:lvlOverride>
  </w:num>
  <w:num w:numId="31">
    <w:abstractNumId w:val="21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F2"/>
    <w:rsid w:val="0004649A"/>
    <w:rsid w:val="00054DEF"/>
    <w:rsid w:val="00080A69"/>
    <w:rsid w:val="0008247F"/>
    <w:rsid w:val="000A2498"/>
    <w:rsid w:val="000B0F0F"/>
    <w:rsid w:val="000D5029"/>
    <w:rsid w:val="000E714F"/>
    <w:rsid w:val="000E77B3"/>
    <w:rsid w:val="001208FC"/>
    <w:rsid w:val="00154AAE"/>
    <w:rsid w:val="00210D53"/>
    <w:rsid w:val="002732DC"/>
    <w:rsid w:val="002D1E7A"/>
    <w:rsid w:val="003023B4"/>
    <w:rsid w:val="00330374"/>
    <w:rsid w:val="00331E40"/>
    <w:rsid w:val="00376B70"/>
    <w:rsid w:val="003C16A7"/>
    <w:rsid w:val="003D3800"/>
    <w:rsid w:val="003E4DF2"/>
    <w:rsid w:val="003F6236"/>
    <w:rsid w:val="0044484E"/>
    <w:rsid w:val="00492FA2"/>
    <w:rsid w:val="004B149B"/>
    <w:rsid w:val="004B5F15"/>
    <w:rsid w:val="004C0605"/>
    <w:rsid w:val="004D440E"/>
    <w:rsid w:val="004E5E2E"/>
    <w:rsid w:val="0051644B"/>
    <w:rsid w:val="00534894"/>
    <w:rsid w:val="00542B14"/>
    <w:rsid w:val="0059322B"/>
    <w:rsid w:val="005C785C"/>
    <w:rsid w:val="005F14C1"/>
    <w:rsid w:val="005F58FD"/>
    <w:rsid w:val="00674E87"/>
    <w:rsid w:val="00675A4A"/>
    <w:rsid w:val="00680ED1"/>
    <w:rsid w:val="00681070"/>
    <w:rsid w:val="0069082E"/>
    <w:rsid w:val="006D3428"/>
    <w:rsid w:val="006D6782"/>
    <w:rsid w:val="00792F58"/>
    <w:rsid w:val="007C038F"/>
    <w:rsid w:val="007C748F"/>
    <w:rsid w:val="0081397D"/>
    <w:rsid w:val="00814E52"/>
    <w:rsid w:val="008A4C4C"/>
    <w:rsid w:val="008B5060"/>
    <w:rsid w:val="008C27D3"/>
    <w:rsid w:val="008D59C5"/>
    <w:rsid w:val="009767FA"/>
    <w:rsid w:val="00986389"/>
    <w:rsid w:val="00987110"/>
    <w:rsid w:val="00A31DD6"/>
    <w:rsid w:val="00A368D1"/>
    <w:rsid w:val="00A93C97"/>
    <w:rsid w:val="00A977A5"/>
    <w:rsid w:val="00AA67FF"/>
    <w:rsid w:val="00AD217E"/>
    <w:rsid w:val="00BE3134"/>
    <w:rsid w:val="00BF0379"/>
    <w:rsid w:val="00BF7734"/>
    <w:rsid w:val="00C86851"/>
    <w:rsid w:val="00C91FB4"/>
    <w:rsid w:val="00CA4A38"/>
    <w:rsid w:val="00CB0C76"/>
    <w:rsid w:val="00CB3942"/>
    <w:rsid w:val="00D240B1"/>
    <w:rsid w:val="00D52353"/>
    <w:rsid w:val="00D55DD1"/>
    <w:rsid w:val="00D63A24"/>
    <w:rsid w:val="00DA362B"/>
    <w:rsid w:val="00E30923"/>
    <w:rsid w:val="00E348B5"/>
    <w:rsid w:val="00E424DF"/>
    <w:rsid w:val="00E61002"/>
    <w:rsid w:val="00E964B6"/>
    <w:rsid w:val="00EB0263"/>
    <w:rsid w:val="00F33498"/>
    <w:rsid w:val="00F560B4"/>
    <w:rsid w:val="00F84A9A"/>
    <w:rsid w:val="00FB6EAC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3568"/>
  <w15:docId w15:val="{BAD93152-B431-43F4-ABE4-628C0D8D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екст звіту"/>
    <w:qFormat/>
    <w:rsid w:val="003023B4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Розділ"/>
    <w:next w:val="2"/>
    <w:link w:val="10"/>
    <w:uiPriority w:val="9"/>
    <w:qFormat/>
    <w:rsid w:val="00675A4A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Підрозділ"/>
    <w:next w:val="a5"/>
    <w:link w:val="20"/>
    <w:uiPriority w:val="9"/>
    <w:unhideWhenUsed/>
    <w:qFormat/>
    <w:rsid w:val="008D59C5"/>
    <w:pPr>
      <w:keepNext/>
      <w:keepLines/>
      <w:numPr>
        <w:ilvl w:val="1"/>
        <w:numId w:val="6"/>
      </w:numPr>
      <w:spacing w:before="360" w:after="240" w:line="240" w:lineRule="auto"/>
      <w:contextualSpacing/>
      <w:outlineLvl w:val="1"/>
    </w:pPr>
    <w:rPr>
      <w:rFonts w:ascii="Times New Roman" w:hAnsi="Times New Roman"/>
      <w:b/>
      <w:bCs/>
      <w:sz w:val="28"/>
      <w:szCs w:val="26"/>
    </w:rPr>
  </w:style>
  <w:style w:type="paragraph" w:styleId="3">
    <w:name w:val="heading 3"/>
    <w:aliases w:val="Пункт"/>
    <w:next w:val="a5"/>
    <w:link w:val="30"/>
    <w:uiPriority w:val="9"/>
    <w:unhideWhenUsed/>
    <w:qFormat/>
    <w:rsid w:val="008D59C5"/>
    <w:pPr>
      <w:keepNext/>
      <w:numPr>
        <w:ilvl w:val="2"/>
        <w:numId w:val="6"/>
      </w:numPr>
      <w:spacing w:before="360" w:after="240" w:line="240" w:lineRule="auto"/>
      <w:ind w:firstLine="431"/>
      <w:contextualSpacing/>
      <w:outlineLvl w:val="2"/>
    </w:pPr>
    <w:rPr>
      <w:rFonts w:ascii="Times New Roman" w:eastAsiaTheme="majorEastAsia" w:hAnsi="Times New Roman" w:cstheme="majorBidi"/>
      <w:sz w:val="28"/>
      <w:szCs w:val="26"/>
    </w:rPr>
  </w:style>
  <w:style w:type="paragraph" w:styleId="4">
    <w:name w:val="heading 4"/>
    <w:aliases w:val="Підпункт"/>
    <w:basedOn w:val="3"/>
    <w:next w:val="a6"/>
    <w:link w:val="40"/>
    <w:uiPriority w:val="9"/>
    <w:unhideWhenUsed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5"/>
    <w:next w:val="a5"/>
    <w:link w:val="50"/>
    <w:uiPriority w:val="9"/>
    <w:unhideWhenUsed/>
    <w:rsid w:val="00F334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aliases w:val="Розділ Знак"/>
    <w:basedOn w:val="a7"/>
    <w:link w:val="1"/>
    <w:uiPriority w:val="9"/>
    <w:rsid w:val="00675A4A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a">
    <w:name w:val="No Spacing"/>
    <w:uiPriority w:val="1"/>
    <w:rsid w:val="000D5029"/>
    <w:pPr>
      <w:spacing w:after="0" w:line="240" w:lineRule="auto"/>
      <w:ind w:firstLine="709"/>
      <w:contextualSpacing/>
      <w:jc w:val="both"/>
    </w:pPr>
    <w:rPr>
      <w:rFonts w:ascii="Times New Roman" w:hAnsi="Times New Roman"/>
      <w:b/>
      <w:caps/>
      <w:sz w:val="28"/>
    </w:rPr>
  </w:style>
  <w:style w:type="character" w:customStyle="1" w:styleId="20">
    <w:name w:val="Заголовок 2 Знак"/>
    <w:aliases w:val="Підрозділ Знак"/>
    <w:basedOn w:val="a7"/>
    <w:link w:val="2"/>
    <w:uiPriority w:val="9"/>
    <w:rsid w:val="008D59C5"/>
    <w:rPr>
      <w:rFonts w:ascii="Times New Roman" w:hAnsi="Times New Roman"/>
      <w:b/>
      <w:bCs/>
      <w:sz w:val="28"/>
      <w:szCs w:val="26"/>
    </w:rPr>
  </w:style>
  <w:style w:type="character" w:customStyle="1" w:styleId="30">
    <w:name w:val="Заголовок 3 Знак"/>
    <w:aliases w:val="Пункт Знак"/>
    <w:basedOn w:val="a7"/>
    <w:link w:val="3"/>
    <w:uiPriority w:val="9"/>
    <w:rsid w:val="008D59C5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aliases w:val="Підпункт Знак"/>
    <w:basedOn w:val="a7"/>
    <w:link w:val="4"/>
    <w:uiPriority w:val="9"/>
    <w:rsid w:val="00FE5D6B"/>
    <w:rPr>
      <w:rFonts w:ascii="Times New Roman" w:eastAsiaTheme="majorEastAsia" w:hAnsi="Times New Roman" w:cstheme="majorBidi"/>
      <w:sz w:val="28"/>
      <w:szCs w:val="26"/>
    </w:rPr>
  </w:style>
  <w:style w:type="paragraph" w:customStyle="1" w:styleId="a6">
    <w:name w:val="Стиль основного текста"/>
    <w:basedOn w:val="a5"/>
    <w:link w:val="11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paragraph" w:customStyle="1" w:styleId="a1">
    <w:name w:val="Стиль для списка"/>
    <w:basedOn w:val="a5"/>
    <w:link w:val="ab"/>
    <w:rsid w:val="00E348B5"/>
    <w:pPr>
      <w:numPr>
        <w:numId w:val="9"/>
      </w:numPr>
      <w:spacing w:after="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11">
    <w:name w:val="Стиль основного текста Знак1"/>
    <w:link w:val="a6"/>
    <w:rsid w:val="00E348B5"/>
    <w:rPr>
      <w:rFonts w:ascii="Times New Roman" w:eastAsia="MS Mincho" w:hAnsi="Times New Roman" w:cs="Times New Roman"/>
      <w:sz w:val="28"/>
      <w:szCs w:val="28"/>
      <w:lang w:val="ru-RU" w:eastAsia="ru-RU"/>
    </w:rPr>
  </w:style>
  <w:style w:type="character" w:customStyle="1" w:styleId="hps">
    <w:name w:val="hps"/>
    <w:basedOn w:val="a7"/>
    <w:rsid w:val="00E348B5"/>
  </w:style>
  <w:style w:type="character" w:customStyle="1" w:styleId="shorttext">
    <w:name w:val="short_text"/>
    <w:basedOn w:val="a7"/>
    <w:rsid w:val="00E348B5"/>
  </w:style>
  <w:style w:type="paragraph" w:customStyle="1" w:styleId="a3">
    <w:name w:val="Перелік"/>
    <w:link w:val="ac"/>
    <w:qFormat/>
    <w:rsid w:val="00054DEF"/>
    <w:pPr>
      <w:numPr>
        <w:numId w:val="8"/>
      </w:numPr>
      <w:tabs>
        <w:tab w:val="clear" w:pos="2265"/>
        <w:tab w:val="num" w:pos="993"/>
      </w:tabs>
      <w:spacing w:before="60" w:after="12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5"/>
    <w:link w:val="ae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b">
    <w:name w:val="Стиль для списка Знак"/>
    <w:basedOn w:val="a7"/>
    <w:link w:val="a1"/>
    <w:rsid w:val="00E348B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c">
    <w:name w:val="Перелік Знак"/>
    <w:basedOn w:val="ab"/>
    <w:link w:val="a3"/>
    <w:rsid w:val="00054DEF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e">
    <w:name w:val="Верхний колонтитул Знак"/>
    <w:basedOn w:val="a7"/>
    <w:link w:val="ad"/>
    <w:uiPriority w:val="99"/>
    <w:rsid w:val="00BF0379"/>
    <w:rPr>
      <w:rFonts w:ascii="Times New Roman" w:hAnsi="Times New Roman"/>
      <w:sz w:val="28"/>
    </w:rPr>
  </w:style>
  <w:style w:type="paragraph" w:styleId="af">
    <w:name w:val="footer"/>
    <w:basedOn w:val="a5"/>
    <w:link w:val="af0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7"/>
    <w:link w:val="af"/>
    <w:uiPriority w:val="99"/>
    <w:rsid w:val="00BF0379"/>
    <w:rPr>
      <w:rFonts w:ascii="Times New Roman" w:hAnsi="Times New Roman"/>
      <w:sz w:val="28"/>
    </w:rPr>
  </w:style>
  <w:style w:type="paragraph" w:styleId="HTML">
    <w:name w:val="HTML Preformatted"/>
    <w:basedOn w:val="a5"/>
    <w:link w:val="HTML0"/>
    <w:uiPriority w:val="99"/>
    <w:semiHidden/>
    <w:unhideWhenUsed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F0379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Код"/>
    <w:link w:val="af2"/>
    <w:qFormat/>
    <w:rsid w:val="00CB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</w:rPr>
  </w:style>
  <w:style w:type="character" w:customStyle="1" w:styleId="af2">
    <w:name w:val="Код Знак"/>
    <w:basedOn w:val="a7"/>
    <w:link w:val="af1"/>
    <w:rsid w:val="00CB3942"/>
    <w:rPr>
      <w:rFonts w:ascii="Courier New" w:eastAsia="Times New Roman" w:hAnsi="Courier New" w:cs="Courier New"/>
      <w:noProof/>
      <w:sz w:val="24"/>
      <w:szCs w:val="20"/>
    </w:rPr>
  </w:style>
  <w:style w:type="paragraph" w:styleId="af3">
    <w:name w:val="Balloon Text"/>
    <w:basedOn w:val="a5"/>
    <w:link w:val="af4"/>
    <w:uiPriority w:val="99"/>
    <w:semiHidden/>
    <w:unhideWhenUsed/>
    <w:rsid w:val="004C0605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7"/>
    <w:link w:val="af3"/>
    <w:uiPriority w:val="99"/>
    <w:semiHidden/>
    <w:rsid w:val="004C0605"/>
    <w:rPr>
      <w:rFonts w:ascii="Tahoma" w:hAnsi="Tahoma" w:cs="Tahoma"/>
      <w:sz w:val="16"/>
      <w:szCs w:val="16"/>
    </w:rPr>
  </w:style>
  <w:style w:type="paragraph" w:customStyle="1" w:styleId="af5">
    <w:name w:val="Рисунок"/>
    <w:next w:val="a"/>
    <w:link w:val="af6"/>
    <w:qFormat/>
    <w:rsid w:val="00E61002"/>
    <w:pPr>
      <w:spacing w:before="240" w:after="120" w:line="240" w:lineRule="auto"/>
      <w:jc w:val="center"/>
    </w:pPr>
    <w:rPr>
      <w:rFonts w:ascii="Times New Roman" w:hAnsi="Times New Roman"/>
      <w:noProof/>
      <w:sz w:val="28"/>
    </w:rPr>
  </w:style>
  <w:style w:type="paragraph" w:customStyle="1" w:styleId="a">
    <w:name w:val="Підпис під рисунком"/>
    <w:next w:val="a6"/>
    <w:link w:val="af7"/>
    <w:qFormat/>
    <w:rsid w:val="00D55DD1"/>
    <w:pPr>
      <w:numPr>
        <w:ilvl w:val="1"/>
        <w:numId w:val="13"/>
      </w:numPr>
      <w:spacing w:after="240" w:line="240" w:lineRule="auto"/>
      <w:jc w:val="center"/>
      <w:outlineLvl w:val="1"/>
    </w:pPr>
    <w:rPr>
      <w:rFonts w:ascii="Times New Roman" w:hAnsi="Times New Roman"/>
      <w:noProof/>
      <w:sz w:val="28"/>
    </w:rPr>
  </w:style>
  <w:style w:type="character" w:customStyle="1" w:styleId="af6">
    <w:name w:val="Рисунок Знак"/>
    <w:basedOn w:val="a7"/>
    <w:link w:val="af5"/>
    <w:rsid w:val="00E61002"/>
    <w:rPr>
      <w:rFonts w:ascii="Times New Roman" w:hAnsi="Times New Roman"/>
      <w:noProof/>
      <w:sz w:val="28"/>
    </w:rPr>
  </w:style>
  <w:style w:type="paragraph" w:styleId="af8">
    <w:name w:val="List Paragraph"/>
    <w:basedOn w:val="a5"/>
    <w:link w:val="af9"/>
    <w:uiPriority w:val="34"/>
    <w:rsid w:val="00CB0C76"/>
    <w:pPr>
      <w:ind w:left="720"/>
    </w:pPr>
  </w:style>
  <w:style w:type="character" w:customStyle="1" w:styleId="af7">
    <w:name w:val="Підпис під рисунком Знак"/>
    <w:basedOn w:val="af6"/>
    <w:link w:val="a"/>
    <w:rsid w:val="00D55DD1"/>
    <w:rPr>
      <w:rFonts w:ascii="Times New Roman" w:hAnsi="Times New Roman"/>
      <w:noProof/>
      <w:sz w:val="28"/>
    </w:rPr>
  </w:style>
  <w:style w:type="paragraph" w:customStyle="1" w:styleId="a2">
    <w:name w:val="Лістинга заголовок"/>
    <w:next w:val="af1"/>
    <w:link w:val="afa"/>
    <w:qFormat/>
    <w:rsid w:val="00FE5D6B"/>
    <w:pPr>
      <w:numPr>
        <w:ilvl w:val="1"/>
        <w:numId w:val="17"/>
      </w:numPr>
      <w:spacing w:before="120" w:after="60" w:line="240" w:lineRule="auto"/>
      <w:outlineLvl w:val="1"/>
    </w:pPr>
    <w:rPr>
      <w:rFonts w:ascii="Times New Roman" w:hAnsi="Times New Roman"/>
      <w:sz w:val="28"/>
    </w:rPr>
  </w:style>
  <w:style w:type="character" w:customStyle="1" w:styleId="af9">
    <w:name w:val="Абзац списка Знак"/>
    <w:basedOn w:val="a7"/>
    <w:link w:val="af8"/>
    <w:uiPriority w:val="34"/>
    <w:rsid w:val="00CB0C76"/>
    <w:rPr>
      <w:rFonts w:ascii="Times New Roman" w:hAnsi="Times New Roman"/>
      <w:sz w:val="28"/>
    </w:rPr>
  </w:style>
  <w:style w:type="character" w:customStyle="1" w:styleId="afa">
    <w:name w:val="Лістинга заголовок Знак"/>
    <w:basedOn w:val="af9"/>
    <w:link w:val="a2"/>
    <w:rsid w:val="00FE5D6B"/>
    <w:rPr>
      <w:rFonts w:ascii="Times New Roman" w:hAnsi="Times New Roman"/>
      <w:sz w:val="28"/>
    </w:rPr>
  </w:style>
  <w:style w:type="paragraph" w:customStyle="1" w:styleId="a0">
    <w:name w:val="Нумерований перелік"/>
    <w:link w:val="afb"/>
    <w:qFormat/>
    <w:rsid w:val="006D6782"/>
    <w:pPr>
      <w:numPr>
        <w:numId w:val="19"/>
      </w:numPr>
      <w:tabs>
        <w:tab w:val="left" w:pos="737"/>
      </w:tabs>
      <w:spacing w:before="120" w:after="120" w:line="240" w:lineRule="auto"/>
      <w:contextualSpacing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9"/>
    <w:rsid w:val="00F3349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afb">
    <w:name w:val="Нумерований перелік Знак"/>
    <w:basedOn w:val="11"/>
    <w:link w:val="a0"/>
    <w:rsid w:val="006D6782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12">
    <w:name w:val="Заголовок1"/>
    <w:basedOn w:val="a0"/>
    <w:link w:val="afc"/>
    <w:qFormat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5"/>
    <w:link w:val="42"/>
    <w:rsid w:val="00792F58"/>
    <w:pPr>
      <w:spacing w:after="0"/>
      <w:ind w:left="1132" w:hanging="283"/>
    </w:pPr>
    <w:rPr>
      <w:rFonts w:eastAsia="Times New Roman" w:cs="Times New Roman"/>
      <w:szCs w:val="20"/>
      <w:lang w:val="ru-RU" w:eastAsia="ru-RU"/>
    </w:rPr>
  </w:style>
  <w:style w:type="character" w:customStyle="1" w:styleId="afc">
    <w:name w:val="Заголовок Знак"/>
    <w:basedOn w:val="afb"/>
    <w:link w:val="12"/>
    <w:rsid w:val="0059322B"/>
    <w:rPr>
      <w:rFonts w:ascii="Times New Roman" w:eastAsia="MS Mincho" w:hAnsi="Times New Roman" w:cs="Times New Roman"/>
      <w:b/>
      <w:caps/>
      <w:sz w:val="28"/>
      <w:szCs w:val="28"/>
      <w:lang w:val="ru-RU" w:eastAsia="ru-RU"/>
    </w:rPr>
  </w:style>
  <w:style w:type="paragraph" w:customStyle="1" w:styleId="a4">
    <w:name w:val="Джерела посилання"/>
    <w:basedOn w:val="41"/>
    <w:link w:val="afd"/>
    <w:qFormat/>
    <w:rsid w:val="00792F58"/>
    <w:pPr>
      <w:numPr>
        <w:numId w:val="23"/>
      </w:numPr>
    </w:pPr>
    <w:rPr>
      <w:lang w:val="uk-UA"/>
    </w:rPr>
  </w:style>
  <w:style w:type="character" w:customStyle="1" w:styleId="42">
    <w:name w:val="Список 4 Знак"/>
    <w:basedOn w:val="a7"/>
    <w:link w:val="41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d">
    <w:name w:val="Джерела посилання Знак"/>
    <w:basedOn w:val="42"/>
    <w:link w:val="a4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e">
    <w:name w:val="СтильПодрисуночной подписи"/>
    <w:rsid w:val="003D3800"/>
    <w:p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paragraph" w:styleId="aff">
    <w:name w:val="Normal (Web)"/>
    <w:basedOn w:val="a5"/>
    <w:uiPriority w:val="99"/>
    <w:unhideWhenUsed/>
    <w:rsid w:val="008C27D3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table" w:styleId="aff0">
    <w:name w:val="Table Grid"/>
    <w:basedOn w:val="a8"/>
    <w:uiPriority w:val="59"/>
    <w:rsid w:val="00302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7"/>
    <w:uiPriority w:val="99"/>
    <w:semiHidden/>
    <w:unhideWhenUsed/>
    <w:rsid w:val="0098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2kurs\&#1051;&#1072;&#1073;&#1086;&#1088;&#1072;&#1090;&#1086;&#1088;&#1085;&#1072;%20&#1088;&#1086;&#1073;&#1086;&#1090;&#1072;%20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 робота 2</Template>
  <TotalTime>266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Спичак</dc:creator>
  <cp:lastModifiedBy>Yaroslav Spychak</cp:lastModifiedBy>
  <cp:revision>25</cp:revision>
  <dcterms:created xsi:type="dcterms:W3CDTF">2024-10-09T00:34:00Z</dcterms:created>
  <dcterms:modified xsi:type="dcterms:W3CDTF">2025-11-28T19:51:00Z</dcterms:modified>
</cp:coreProperties>
</file>