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18FFE" w14:textId="13110F61" w:rsidR="0069082E" w:rsidRPr="0093008D" w:rsidRDefault="003D3800" w:rsidP="00A368D1">
      <w:pPr>
        <w:pStyle w:val="1"/>
        <w:numPr>
          <w:ilvl w:val="0"/>
          <w:numId w:val="0"/>
        </w:numPr>
        <w:rPr>
          <w:noProof/>
        </w:rPr>
      </w:pPr>
      <w:bookmarkStart w:id="0" w:name="_Toc118876418"/>
      <w:r w:rsidRPr="0093008D">
        <w:rPr>
          <w:noProof/>
        </w:rPr>
        <w:t xml:space="preserve">Лабораторна робота № </w:t>
      </w:r>
      <w:r w:rsidR="009E7E97" w:rsidRPr="0093008D">
        <w:rPr>
          <w:noProof/>
        </w:rPr>
        <w:t>5</w:t>
      </w:r>
      <w:r w:rsidRPr="0093008D">
        <w:rPr>
          <w:noProof/>
        </w:rPr>
        <w:t>.</w:t>
      </w:r>
      <w:r w:rsidRPr="0093008D">
        <w:rPr>
          <w:noProof/>
        </w:rPr>
        <w:br/>
      </w:r>
      <w:bookmarkEnd w:id="0"/>
      <w:r w:rsidR="00A368D1" w:rsidRPr="0093008D">
        <w:rPr>
          <w:noProof/>
        </w:rPr>
        <w:t>Системне програмування та адміністрування ОС</w:t>
      </w:r>
    </w:p>
    <w:p w14:paraId="35DA25B0" w14:textId="77777777" w:rsidR="009E7E97" w:rsidRPr="0093008D" w:rsidRDefault="009E7E97" w:rsidP="009E7E97">
      <w:pPr>
        <w:pStyle w:val="af8"/>
        <w:keepNext/>
        <w:keepLines/>
        <w:numPr>
          <w:ilvl w:val="0"/>
          <w:numId w:val="6"/>
        </w:numPr>
        <w:spacing w:before="360" w:after="240"/>
        <w:jc w:val="left"/>
        <w:outlineLvl w:val="1"/>
        <w:rPr>
          <w:b/>
          <w:bCs/>
          <w:noProof/>
          <w:vanish/>
          <w:szCs w:val="26"/>
        </w:rPr>
      </w:pPr>
    </w:p>
    <w:p w14:paraId="37BB3108" w14:textId="77777777" w:rsidR="009E7E97" w:rsidRPr="0093008D" w:rsidRDefault="009E7E97" w:rsidP="009E7E97">
      <w:pPr>
        <w:pStyle w:val="af8"/>
        <w:keepNext/>
        <w:keepLines/>
        <w:numPr>
          <w:ilvl w:val="0"/>
          <w:numId w:val="6"/>
        </w:numPr>
        <w:spacing w:before="360" w:after="240"/>
        <w:jc w:val="left"/>
        <w:outlineLvl w:val="1"/>
        <w:rPr>
          <w:b/>
          <w:bCs/>
          <w:noProof/>
          <w:vanish/>
          <w:szCs w:val="26"/>
        </w:rPr>
      </w:pPr>
    </w:p>
    <w:p w14:paraId="07D0B5F8" w14:textId="77777777" w:rsidR="009E7E97" w:rsidRPr="0093008D" w:rsidRDefault="009E7E97" w:rsidP="009E7E97">
      <w:pPr>
        <w:pStyle w:val="af8"/>
        <w:keepNext/>
        <w:keepLines/>
        <w:numPr>
          <w:ilvl w:val="0"/>
          <w:numId w:val="6"/>
        </w:numPr>
        <w:spacing w:before="360" w:after="240"/>
        <w:jc w:val="left"/>
        <w:outlineLvl w:val="1"/>
        <w:rPr>
          <w:b/>
          <w:bCs/>
          <w:noProof/>
          <w:vanish/>
          <w:szCs w:val="26"/>
        </w:rPr>
      </w:pPr>
    </w:p>
    <w:p w14:paraId="27B52B64" w14:textId="77777777" w:rsidR="009E7E97" w:rsidRPr="0093008D" w:rsidRDefault="009E7E97" w:rsidP="009E7E97">
      <w:pPr>
        <w:pStyle w:val="af8"/>
        <w:keepNext/>
        <w:keepLines/>
        <w:numPr>
          <w:ilvl w:val="0"/>
          <w:numId w:val="6"/>
        </w:numPr>
        <w:spacing w:before="360" w:after="240"/>
        <w:jc w:val="left"/>
        <w:outlineLvl w:val="1"/>
        <w:rPr>
          <w:b/>
          <w:bCs/>
          <w:noProof/>
          <w:vanish/>
          <w:szCs w:val="26"/>
        </w:rPr>
      </w:pPr>
    </w:p>
    <w:p w14:paraId="18848936" w14:textId="77777777" w:rsidR="009E7E97" w:rsidRPr="0093008D" w:rsidRDefault="009E7E97" w:rsidP="009E7E97">
      <w:pPr>
        <w:pStyle w:val="af8"/>
        <w:keepNext/>
        <w:keepLines/>
        <w:numPr>
          <w:ilvl w:val="0"/>
          <w:numId w:val="6"/>
        </w:numPr>
        <w:spacing w:before="360" w:after="240"/>
        <w:jc w:val="left"/>
        <w:outlineLvl w:val="1"/>
        <w:rPr>
          <w:b/>
          <w:bCs/>
          <w:noProof/>
          <w:vanish/>
          <w:szCs w:val="26"/>
        </w:rPr>
      </w:pPr>
    </w:p>
    <w:p w14:paraId="66953CDC" w14:textId="2C90B1C7" w:rsidR="003023B4" w:rsidRPr="0093008D" w:rsidRDefault="003023B4" w:rsidP="009E7E97">
      <w:pPr>
        <w:pStyle w:val="2"/>
        <w:rPr>
          <w:noProof/>
        </w:rPr>
      </w:pPr>
      <w:r w:rsidRPr="0093008D">
        <w:rPr>
          <w:noProof/>
        </w:rPr>
        <w:t>Завдання на роботу</w:t>
      </w:r>
    </w:p>
    <w:p w14:paraId="4600D7B7" w14:textId="7A00D898" w:rsidR="009E7E97" w:rsidRPr="0093008D" w:rsidRDefault="0093008D" w:rsidP="009E7E97">
      <w:pPr>
        <w:rPr>
          <w:noProof/>
        </w:rPr>
      </w:pPr>
      <w:r w:rsidRPr="0093008D">
        <w:rPr>
          <w:noProof/>
        </w:rPr>
        <w:t>С</w:t>
      </w:r>
      <w:r w:rsidRPr="0093008D">
        <w:rPr>
          <w:noProof/>
        </w:rPr>
        <w:t>творити дію на GitHub, яка збиратиме rpm та deb</w:t>
      </w:r>
    </w:p>
    <w:p w14:paraId="6C4E98E7" w14:textId="377D0AEF" w:rsidR="003D3800" w:rsidRPr="0093008D" w:rsidRDefault="003023B4" w:rsidP="003023B4">
      <w:pPr>
        <w:pStyle w:val="2"/>
        <w:spacing w:before="240" w:after="0"/>
        <w:rPr>
          <w:noProof/>
        </w:rPr>
      </w:pPr>
      <w:r w:rsidRPr="0093008D">
        <w:rPr>
          <w:noProof/>
        </w:rPr>
        <w:t>Хід роботи</w:t>
      </w:r>
    </w:p>
    <w:p w14:paraId="0D1D5871" w14:textId="5C12D105" w:rsidR="00674E87" w:rsidRPr="0093008D" w:rsidRDefault="00987110" w:rsidP="003023B4">
      <w:pPr>
        <w:pStyle w:val="3"/>
        <w:spacing w:before="120" w:after="0"/>
        <w:rPr>
          <w:b/>
          <w:noProof/>
        </w:rPr>
      </w:pPr>
      <w:r w:rsidRPr="0093008D">
        <w:rPr>
          <w:b/>
          <w:noProof/>
        </w:rPr>
        <w:t>Виконання завдання</w:t>
      </w:r>
      <w:r w:rsidR="00C91FB4" w:rsidRPr="0093008D">
        <w:rPr>
          <w:b/>
          <w:noProof/>
        </w:rPr>
        <w:t xml:space="preserve"> </w:t>
      </w:r>
    </w:p>
    <w:p w14:paraId="2332091D" w14:textId="3866EBBE" w:rsidR="009E7E97" w:rsidRPr="0093008D" w:rsidRDefault="009E7E97" w:rsidP="009E7E97">
      <w:pPr>
        <w:pStyle w:val="a0"/>
        <w:rPr>
          <w:noProof/>
        </w:rPr>
      </w:pPr>
      <w:r w:rsidRPr="0093008D">
        <w:rPr>
          <w:noProof/>
        </w:rPr>
        <w:t xml:space="preserve">Підготовка репозиторію: </w:t>
      </w:r>
      <w:r w:rsidRPr="0093008D">
        <w:rPr>
          <w:noProof/>
        </w:rPr>
        <w:t>д</w:t>
      </w:r>
      <w:r w:rsidRPr="0093008D">
        <w:rPr>
          <w:noProof/>
        </w:rPr>
        <w:t>о репозиторію додано структуру директорій packaging/rpm та packaging/deb, у яких розміщено файли конфігурації counter.spec та control. Також завантажено скрипт count_files.sh.</w:t>
      </w:r>
    </w:p>
    <w:p w14:paraId="7037C755" w14:textId="493290BB" w:rsidR="009E7E97" w:rsidRPr="0093008D" w:rsidRDefault="009E7E97" w:rsidP="009E7E97">
      <w:pPr>
        <w:pStyle w:val="a0"/>
        <w:rPr>
          <w:noProof/>
        </w:rPr>
      </w:pPr>
      <w:r w:rsidRPr="0093008D">
        <w:rPr>
          <w:noProof/>
        </w:rPr>
        <w:t xml:space="preserve">Створення Pipeline: </w:t>
      </w:r>
      <w:r w:rsidRPr="0093008D">
        <w:rPr>
          <w:noProof/>
        </w:rPr>
        <w:t>с</w:t>
      </w:r>
      <w:r w:rsidRPr="0093008D">
        <w:rPr>
          <w:noProof/>
        </w:rPr>
        <w:t xml:space="preserve">творено файл конфігурації .github/workflows/build.yml. У ньому описано сценарій (Workflow), який виконується на віртуальній машині </w:t>
      </w:r>
      <w:r w:rsidR="0082342C" w:rsidRPr="0082342C">
        <w:rPr>
          <w:noProof/>
        </w:rPr>
        <w:t>ubuntu-latest</w:t>
      </w:r>
      <w:r w:rsidRPr="0093008D">
        <w:rPr>
          <w:noProof/>
        </w:rPr>
        <w:t>.</w:t>
      </w:r>
    </w:p>
    <w:p w14:paraId="0531E6DF" w14:textId="77777777" w:rsidR="009E7E97" w:rsidRPr="0093008D" w:rsidRDefault="009E7E97" w:rsidP="009E7E97">
      <w:pPr>
        <w:rPr>
          <w:rFonts w:eastAsia="Times New Roman"/>
          <w:b/>
          <w:bCs/>
          <w:noProof/>
          <w:lang w:eastAsia="ru-RU"/>
        </w:rPr>
      </w:pPr>
      <w:r w:rsidRPr="0093008D">
        <w:rPr>
          <w:rFonts w:eastAsia="Times New Roman"/>
          <w:b/>
          <w:bCs/>
          <w:noProof/>
          <w:lang w:eastAsia="ru-RU"/>
        </w:rPr>
        <w:t>Основні кроки сценарію:</w:t>
      </w:r>
    </w:p>
    <w:p w14:paraId="6672B7BA" w14:textId="77777777" w:rsidR="009E7E97" w:rsidRPr="0093008D" w:rsidRDefault="009E7E97" w:rsidP="009E7E97">
      <w:pPr>
        <w:pStyle w:val="a0"/>
        <w:numPr>
          <w:ilvl w:val="0"/>
          <w:numId w:val="35"/>
        </w:numPr>
        <w:rPr>
          <w:noProof/>
        </w:rPr>
      </w:pPr>
      <w:r w:rsidRPr="0093008D">
        <w:rPr>
          <w:noProof/>
        </w:rPr>
        <w:t>Checkout code: Завантаження коду з репозиторію.</w:t>
      </w:r>
    </w:p>
    <w:p w14:paraId="59FF35AF" w14:textId="77777777" w:rsidR="009E7E97" w:rsidRPr="0093008D" w:rsidRDefault="009E7E97" w:rsidP="009E7E97">
      <w:pPr>
        <w:pStyle w:val="a0"/>
        <w:rPr>
          <w:noProof/>
        </w:rPr>
      </w:pPr>
      <w:r w:rsidRPr="0093008D">
        <w:rPr>
          <w:noProof/>
        </w:rPr>
        <w:t>Install dependencies: Встановлення утиліти rpm для збірки.</w:t>
      </w:r>
    </w:p>
    <w:p w14:paraId="2EBB4F9F" w14:textId="77777777" w:rsidR="009E7E97" w:rsidRPr="0093008D" w:rsidRDefault="009E7E97" w:rsidP="009E7E97">
      <w:pPr>
        <w:pStyle w:val="a0"/>
        <w:rPr>
          <w:noProof/>
        </w:rPr>
      </w:pPr>
      <w:r w:rsidRPr="0093008D">
        <w:rPr>
          <w:noProof/>
        </w:rPr>
        <w:t>Build RPM: Створення структури папок rpmbuild, копіювання файлів та запуск команди rpmbuild -bb.</w:t>
      </w:r>
    </w:p>
    <w:p w14:paraId="62EA4074" w14:textId="77777777" w:rsidR="009E7E97" w:rsidRPr="0093008D" w:rsidRDefault="009E7E97" w:rsidP="009E7E97">
      <w:pPr>
        <w:pStyle w:val="a0"/>
        <w:rPr>
          <w:noProof/>
        </w:rPr>
      </w:pPr>
      <w:r w:rsidRPr="0093008D">
        <w:rPr>
          <w:noProof/>
        </w:rPr>
        <w:t>Build DEB: Підготовка директорій Debian-пакету та запуск dpkg-deb --build.</w:t>
      </w:r>
    </w:p>
    <w:p w14:paraId="4FB79D19" w14:textId="77777777" w:rsidR="009E7E97" w:rsidRPr="0093008D" w:rsidRDefault="009E7E97" w:rsidP="009E7E97">
      <w:pPr>
        <w:pStyle w:val="a0"/>
        <w:rPr>
          <w:noProof/>
        </w:rPr>
      </w:pPr>
      <w:r w:rsidRPr="0093008D">
        <w:rPr>
          <w:noProof/>
        </w:rPr>
        <w:t>Upload Artifacts: Збереження отриманих пакетів у вигляді доступного для завантаження артефакту linux-packages.</w:t>
      </w:r>
    </w:p>
    <w:p w14:paraId="5C0A533C" w14:textId="261CBCEC" w:rsidR="009E7E97" w:rsidRPr="0093008D" w:rsidRDefault="009E7E97" w:rsidP="009E7E97">
      <w:pPr>
        <w:rPr>
          <w:rFonts w:eastAsia="Times New Roman"/>
          <w:noProof/>
        </w:rPr>
      </w:pPr>
      <w:r w:rsidRPr="0093008D">
        <w:rPr>
          <w:rFonts w:eastAsia="Times New Roman"/>
          <w:b/>
          <w:bCs/>
          <w:noProof/>
        </w:rPr>
        <w:t>Запуск:</w:t>
      </w:r>
      <w:r w:rsidRPr="0093008D">
        <w:rPr>
          <w:rFonts w:eastAsia="Times New Roman"/>
          <w:noProof/>
        </w:rPr>
        <w:t xml:space="preserve"> Зміни було відправлено на сервер </w:t>
      </w:r>
      <w:r w:rsidRPr="0093008D">
        <w:rPr>
          <w:rFonts w:eastAsia="Times New Roman" w:cs="Times New Roman"/>
          <w:noProof/>
          <w:szCs w:val="28"/>
        </w:rPr>
        <w:t>командою git push,</w:t>
      </w:r>
      <w:r w:rsidRPr="0093008D">
        <w:rPr>
          <w:rFonts w:eastAsia="Times New Roman"/>
          <w:noProof/>
        </w:rPr>
        <w:t xml:space="preserve"> що автоматично ініціювало процес збірки.</w:t>
      </w:r>
    </w:p>
    <w:p w14:paraId="7E36522A" w14:textId="5A562FF8" w:rsidR="003023B4" w:rsidRPr="0093008D" w:rsidRDefault="003023B4" w:rsidP="003023B4">
      <w:pPr>
        <w:rPr>
          <w:noProof/>
        </w:rPr>
      </w:pPr>
      <w:r w:rsidRPr="0093008D">
        <w:rPr>
          <w:noProof/>
        </w:rPr>
        <w:t xml:space="preserve">У лістингу </w:t>
      </w:r>
      <w:r w:rsidR="009E7E97" w:rsidRPr="0093008D">
        <w:rPr>
          <w:noProof/>
        </w:rPr>
        <w:t>5</w:t>
      </w:r>
      <w:r w:rsidRPr="0093008D">
        <w:rPr>
          <w:noProof/>
        </w:rPr>
        <w:t xml:space="preserve">.1 представлено код </w:t>
      </w:r>
      <w:r w:rsidR="0044484E" w:rsidRPr="0093008D">
        <w:rPr>
          <w:noProof/>
        </w:rPr>
        <w:t xml:space="preserve">файлу </w:t>
      </w:r>
      <w:r w:rsidR="009E7E97" w:rsidRPr="0093008D">
        <w:rPr>
          <w:rFonts w:eastAsia="Times New Roman" w:cs="Times New Roman"/>
          <w:noProof/>
          <w:szCs w:val="28"/>
        </w:rPr>
        <w:t>build.yml</w:t>
      </w:r>
    </w:p>
    <w:p w14:paraId="1A2593CE" w14:textId="644AC047" w:rsidR="004B149B" w:rsidRPr="0093008D" w:rsidRDefault="003023B4" w:rsidP="009E7E97">
      <w:pPr>
        <w:rPr>
          <w:noProof/>
        </w:rPr>
      </w:pPr>
      <w:r w:rsidRPr="0093008D">
        <w:rPr>
          <w:noProof/>
        </w:rPr>
        <w:t xml:space="preserve">Лістинг </w:t>
      </w:r>
      <w:r w:rsidR="009E7E97" w:rsidRPr="0093008D">
        <w:rPr>
          <w:noProof/>
        </w:rPr>
        <w:t>5</w:t>
      </w:r>
      <w:r w:rsidRPr="0093008D">
        <w:rPr>
          <w:noProof/>
        </w:rPr>
        <w:t xml:space="preserve">.1 – Код </w:t>
      </w:r>
      <w:r w:rsidR="0044484E" w:rsidRPr="0093008D">
        <w:rPr>
          <w:noProof/>
        </w:rPr>
        <w:t xml:space="preserve">файлу </w:t>
      </w:r>
      <w:r w:rsidR="009E7E97" w:rsidRPr="0093008D">
        <w:rPr>
          <w:rFonts w:eastAsia="Times New Roman" w:cs="Times New Roman"/>
          <w:noProof/>
          <w:szCs w:val="28"/>
        </w:rPr>
        <w:t>build.yml</w:t>
      </w:r>
    </w:p>
    <w:p w14:paraId="1E05726D" w14:textId="77777777" w:rsidR="009E7E97" w:rsidRPr="0093008D" w:rsidRDefault="009E7E97" w:rsidP="009E7E97">
      <w:pPr>
        <w:pStyle w:val="af1"/>
      </w:pPr>
      <w:r w:rsidRPr="0093008D">
        <w:t>name: Build Packages</w:t>
      </w:r>
    </w:p>
    <w:p w14:paraId="5203825C" w14:textId="77777777" w:rsidR="009E7E97" w:rsidRPr="0093008D" w:rsidRDefault="009E7E97" w:rsidP="009E7E97">
      <w:pPr>
        <w:pStyle w:val="af1"/>
      </w:pPr>
    </w:p>
    <w:p w14:paraId="6BACD730" w14:textId="77777777" w:rsidR="009E7E97" w:rsidRPr="0093008D" w:rsidRDefault="009E7E97" w:rsidP="009E7E97">
      <w:pPr>
        <w:pStyle w:val="af1"/>
      </w:pPr>
      <w:r w:rsidRPr="0093008D">
        <w:t>on:</w:t>
      </w:r>
    </w:p>
    <w:p w14:paraId="60C84F7C" w14:textId="77777777" w:rsidR="009E7E97" w:rsidRPr="0093008D" w:rsidRDefault="009E7E97" w:rsidP="009E7E97">
      <w:pPr>
        <w:pStyle w:val="af1"/>
      </w:pPr>
      <w:r w:rsidRPr="0093008D">
        <w:t xml:space="preserve">  push:</w:t>
      </w:r>
    </w:p>
    <w:p w14:paraId="7F9E3C68" w14:textId="77777777" w:rsidR="009E7E97" w:rsidRPr="0093008D" w:rsidRDefault="009E7E97" w:rsidP="009E7E97">
      <w:pPr>
        <w:pStyle w:val="af1"/>
      </w:pPr>
      <w:r w:rsidRPr="0093008D">
        <w:t xml:space="preserve">    branches: [ "main" ]</w:t>
      </w:r>
    </w:p>
    <w:p w14:paraId="7480655A" w14:textId="77777777" w:rsidR="009E7E97" w:rsidRPr="0093008D" w:rsidRDefault="009E7E97" w:rsidP="009E7E97">
      <w:pPr>
        <w:pStyle w:val="af1"/>
      </w:pPr>
    </w:p>
    <w:p w14:paraId="7CBD2C65" w14:textId="77777777" w:rsidR="009E7E97" w:rsidRPr="0093008D" w:rsidRDefault="009E7E97" w:rsidP="009E7E97">
      <w:pPr>
        <w:pStyle w:val="af1"/>
      </w:pPr>
      <w:r w:rsidRPr="0093008D">
        <w:t>jobs:</w:t>
      </w:r>
    </w:p>
    <w:p w14:paraId="005D24E4" w14:textId="77777777" w:rsidR="009E7E97" w:rsidRPr="0093008D" w:rsidRDefault="009E7E97" w:rsidP="009E7E97">
      <w:pPr>
        <w:pStyle w:val="af1"/>
      </w:pPr>
      <w:r w:rsidRPr="0093008D">
        <w:t xml:space="preserve">  build:</w:t>
      </w:r>
    </w:p>
    <w:p w14:paraId="105CFE98" w14:textId="77777777" w:rsidR="009E7E97" w:rsidRPr="0093008D" w:rsidRDefault="009E7E97" w:rsidP="009E7E97">
      <w:pPr>
        <w:pStyle w:val="af1"/>
      </w:pPr>
      <w:r w:rsidRPr="0093008D">
        <w:t xml:space="preserve">    runs-on: ubuntu-latest</w:t>
      </w:r>
    </w:p>
    <w:p w14:paraId="5A9FD6CC" w14:textId="77777777" w:rsidR="009E7E97" w:rsidRPr="0093008D" w:rsidRDefault="009E7E97" w:rsidP="009E7E97">
      <w:pPr>
        <w:pStyle w:val="af1"/>
      </w:pPr>
    </w:p>
    <w:p w14:paraId="4100468D" w14:textId="77777777" w:rsidR="009E7E97" w:rsidRPr="0093008D" w:rsidRDefault="009E7E97" w:rsidP="009E7E97">
      <w:pPr>
        <w:pStyle w:val="af1"/>
      </w:pPr>
      <w:r w:rsidRPr="0093008D">
        <w:t xml:space="preserve">    steps:</w:t>
      </w:r>
    </w:p>
    <w:p w14:paraId="429F7799" w14:textId="77777777" w:rsidR="009E7E97" w:rsidRPr="0093008D" w:rsidRDefault="009E7E97" w:rsidP="009E7E97">
      <w:pPr>
        <w:pStyle w:val="af1"/>
      </w:pPr>
      <w:r w:rsidRPr="0093008D">
        <w:t xml:space="preserve">    - name: Checkout code</w:t>
      </w:r>
    </w:p>
    <w:p w14:paraId="7ABC0364" w14:textId="77777777" w:rsidR="009E7E97" w:rsidRPr="0093008D" w:rsidRDefault="009E7E97" w:rsidP="009E7E97">
      <w:pPr>
        <w:pStyle w:val="af1"/>
      </w:pPr>
      <w:r w:rsidRPr="0093008D">
        <w:t xml:space="preserve">      uses: actions/checkout@v3</w:t>
      </w:r>
    </w:p>
    <w:p w14:paraId="19DB193A" w14:textId="77777777" w:rsidR="009E7E97" w:rsidRPr="0093008D" w:rsidRDefault="009E7E97" w:rsidP="009E7E97">
      <w:pPr>
        <w:pStyle w:val="af1"/>
      </w:pPr>
    </w:p>
    <w:p w14:paraId="05639054" w14:textId="77777777" w:rsidR="009E7E97" w:rsidRPr="0093008D" w:rsidRDefault="009E7E97" w:rsidP="009E7E97">
      <w:pPr>
        <w:pStyle w:val="af1"/>
      </w:pPr>
      <w:r w:rsidRPr="0093008D">
        <w:t xml:space="preserve">    - name: Install dependencies</w:t>
      </w:r>
    </w:p>
    <w:p w14:paraId="57A49A37" w14:textId="77777777" w:rsidR="009E7E97" w:rsidRPr="0093008D" w:rsidRDefault="009E7E97" w:rsidP="009E7E97">
      <w:pPr>
        <w:pStyle w:val="af1"/>
      </w:pPr>
      <w:r w:rsidRPr="0093008D">
        <w:t xml:space="preserve">      run: |</w:t>
      </w:r>
    </w:p>
    <w:p w14:paraId="60BD168E" w14:textId="77777777" w:rsidR="009E7E97" w:rsidRPr="0093008D" w:rsidRDefault="009E7E97" w:rsidP="009E7E97">
      <w:pPr>
        <w:pStyle w:val="af1"/>
      </w:pPr>
      <w:r w:rsidRPr="0093008D">
        <w:t xml:space="preserve">        sudo apt-get update</w:t>
      </w:r>
    </w:p>
    <w:p w14:paraId="511738FA" w14:textId="77777777" w:rsidR="009E7E97" w:rsidRPr="0093008D" w:rsidRDefault="009E7E97" w:rsidP="009E7E97">
      <w:pPr>
        <w:pStyle w:val="af1"/>
      </w:pPr>
      <w:r w:rsidRPr="0093008D">
        <w:lastRenderedPageBreak/>
        <w:t xml:space="preserve">        sudo apt-get install -y rpm</w:t>
      </w:r>
    </w:p>
    <w:p w14:paraId="02F19E2C" w14:textId="77777777" w:rsidR="009E7E97" w:rsidRPr="0093008D" w:rsidRDefault="009E7E97" w:rsidP="009E7E97">
      <w:pPr>
        <w:pStyle w:val="af1"/>
      </w:pPr>
    </w:p>
    <w:p w14:paraId="0A4DBF2D" w14:textId="77777777" w:rsidR="009E7E97" w:rsidRPr="0093008D" w:rsidRDefault="009E7E97" w:rsidP="009E7E97">
      <w:pPr>
        <w:pStyle w:val="af1"/>
      </w:pPr>
      <w:r w:rsidRPr="0093008D">
        <w:t xml:space="preserve">    - name: Build RPM</w:t>
      </w:r>
    </w:p>
    <w:p w14:paraId="63ABD5DF" w14:textId="77777777" w:rsidR="009E7E97" w:rsidRPr="0093008D" w:rsidRDefault="009E7E97" w:rsidP="009E7E97">
      <w:pPr>
        <w:pStyle w:val="af1"/>
      </w:pPr>
      <w:r w:rsidRPr="0093008D">
        <w:t xml:space="preserve">      run: |</w:t>
      </w:r>
    </w:p>
    <w:p w14:paraId="5238C982" w14:textId="77777777" w:rsidR="009E7E97" w:rsidRPr="0093008D" w:rsidRDefault="009E7E97" w:rsidP="009E7E97">
      <w:pPr>
        <w:pStyle w:val="af1"/>
      </w:pPr>
      <w:r w:rsidRPr="0093008D">
        <w:t xml:space="preserve">        mkdir -p ~/rpmbuild/{BUILD,RPMS,SOURCES,SPECS,SRPMS}</w:t>
      </w:r>
    </w:p>
    <w:p w14:paraId="6797544B" w14:textId="77777777" w:rsidR="009E7E97" w:rsidRPr="0093008D" w:rsidRDefault="009E7E97" w:rsidP="009E7E97">
      <w:pPr>
        <w:pStyle w:val="af1"/>
      </w:pPr>
      <w:r w:rsidRPr="0093008D">
        <w:t xml:space="preserve">        cp count_files.sh ~/rpmbuild/SOURCES/</w:t>
      </w:r>
    </w:p>
    <w:p w14:paraId="3389B9CF" w14:textId="77777777" w:rsidR="009E7E97" w:rsidRPr="0093008D" w:rsidRDefault="009E7E97" w:rsidP="009E7E97">
      <w:pPr>
        <w:pStyle w:val="af1"/>
      </w:pPr>
      <w:r w:rsidRPr="0093008D">
        <w:t xml:space="preserve">        cp packaging/rpm/counter.spec ~/rpmbuild/SPECS/</w:t>
      </w:r>
    </w:p>
    <w:p w14:paraId="45A9F7A4" w14:textId="77777777" w:rsidR="009E7E97" w:rsidRPr="0093008D" w:rsidRDefault="009E7E97" w:rsidP="009E7E97">
      <w:pPr>
        <w:pStyle w:val="af1"/>
      </w:pPr>
      <w:r w:rsidRPr="0093008D">
        <w:t xml:space="preserve">        rpmbuild -bb ~/rpmbuild/SPECS/counter.spec</w:t>
      </w:r>
    </w:p>
    <w:p w14:paraId="248E2652" w14:textId="77777777" w:rsidR="009E7E97" w:rsidRPr="0093008D" w:rsidRDefault="009E7E97" w:rsidP="009E7E97">
      <w:pPr>
        <w:pStyle w:val="af1"/>
      </w:pPr>
      <w:r w:rsidRPr="0093008D">
        <w:t xml:space="preserve">        mkdir -p artifacts</w:t>
      </w:r>
    </w:p>
    <w:p w14:paraId="7C60E629" w14:textId="77777777" w:rsidR="009E7E97" w:rsidRPr="0093008D" w:rsidRDefault="009E7E97" w:rsidP="009E7E97">
      <w:pPr>
        <w:pStyle w:val="af1"/>
      </w:pPr>
      <w:r w:rsidRPr="0093008D">
        <w:t xml:space="preserve">        cp ~/rpmbuild/RPMS/noarch/*.rpm artifacts/</w:t>
      </w:r>
    </w:p>
    <w:p w14:paraId="2C6AB2F3" w14:textId="77777777" w:rsidR="009E7E97" w:rsidRPr="0093008D" w:rsidRDefault="009E7E97" w:rsidP="009E7E97">
      <w:pPr>
        <w:pStyle w:val="af1"/>
      </w:pPr>
    </w:p>
    <w:p w14:paraId="145FD817" w14:textId="77777777" w:rsidR="009E7E97" w:rsidRPr="0093008D" w:rsidRDefault="009E7E97" w:rsidP="009E7E97">
      <w:pPr>
        <w:pStyle w:val="af1"/>
      </w:pPr>
      <w:r w:rsidRPr="0093008D">
        <w:t xml:space="preserve">    - name: Build DEB</w:t>
      </w:r>
    </w:p>
    <w:p w14:paraId="3BF1AC98" w14:textId="77777777" w:rsidR="009E7E97" w:rsidRPr="0093008D" w:rsidRDefault="009E7E97" w:rsidP="009E7E97">
      <w:pPr>
        <w:pStyle w:val="af1"/>
      </w:pPr>
      <w:r w:rsidRPr="0093008D">
        <w:t xml:space="preserve">      run: |</w:t>
      </w:r>
    </w:p>
    <w:p w14:paraId="41770C93" w14:textId="77777777" w:rsidR="009E7E97" w:rsidRPr="0093008D" w:rsidRDefault="009E7E97" w:rsidP="009E7E97">
      <w:pPr>
        <w:pStyle w:val="af1"/>
      </w:pPr>
      <w:r w:rsidRPr="0093008D">
        <w:t xml:space="preserve">        mkdir -p file-counter_1.0_all/usr/bin</w:t>
      </w:r>
    </w:p>
    <w:p w14:paraId="0F2A3693" w14:textId="77777777" w:rsidR="009E7E97" w:rsidRPr="0093008D" w:rsidRDefault="009E7E97" w:rsidP="009E7E97">
      <w:pPr>
        <w:pStyle w:val="af1"/>
      </w:pPr>
      <w:r w:rsidRPr="0093008D">
        <w:t xml:space="preserve">        mkdir -p file-counter_1.0_all/DEBIAN</w:t>
      </w:r>
    </w:p>
    <w:p w14:paraId="617C70B4" w14:textId="77777777" w:rsidR="009E7E97" w:rsidRPr="0093008D" w:rsidRDefault="009E7E97" w:rsidP="009E7E97">
      <w:pPr>
        <w:pStyle w:val="af1"/>
      </w:pPr>
      <w:r w:rsidRPr="0093008D">
        <w:t xml:space="preserve">        cp count_files.sh file-counter_1.0_all/usr/bin/count_files</w:t>
      </w:r>
    </w:p>
    <w:p w14:paraId="7DFC9848" w14:textId="77777777" w:rsidR="009E7E97" w:rsidRPr="0093008D" w:rsidRDefault="009E7E97" w:rsidP="009E7E97">
      <w:pPr>
        <w:pStyle w:val="af1"/>
      </w:pPr>
      <w:r w:rsidRPr="0093008D">
        <w:t xml:space="preserve">        chmod +x file-counter_1.0_all/usr/bin/count_files</w:t>
      </w:r>
    </w:p>
    <w:p w14:paraId="5E6AFBC3" w14:textId="77777777" w:rsidR="009E7E97" w:rsidRPr="0093008D" w:rsidRDefault="009E7E97" w:rsidP="009E7E97">
      <w:pPr>
        <w:pStyle w:val="af1"/>
      </w:pPr>
      <w:r w:rsidRPr="0093008D">
        <w:t xml:space="preserve">        cp packaging/deb/control file-counter_1.0_all/DEBIAN/</w:t>
      </w:r>
    </w:p>
    <w:p w14:paraId="4949608D" w14:textId="77777777" w:rsidR="009E7E97" w:rsidRPr="0093008D" w:rsidRDefault="009E7E97" w:rsidP="009E7E97">
      <w:pPr>
        <w:pStyle w:val="af1"/>
      </w:pPr>
      <w:r w:rsidRPr="0093008D">
        <w:t xml:space="preserve">        dpkg-deb --build file-counter_1.0_all</w:t>
      </w:r>
    </w:p>
    <w:p w14:paraId="1F09CC9A" w14:textId="77777777" w:rsidR="009E7E97" w:rsidRPr="0093008D" w:rsidRDefault="009E7E97" w:rsidP="009E7E97">
      <w:pPr>
        <w:pStyle w:val="af1"/>
      </w:pPr>
      <w:r w:rsidRPr="0093008D">
        <w:t xml:space="preserve">        cp file-counter_1.0_all.deb artifacts/</w:t>
      </w:r>
    </w:p>
    <w:p w14:paraId="55FAFF71" w14:textId="77777777" w:rsidR="009E7E97" w:rsidRPr="0093008D" w:rsidRDefault="009E7E97" w:rsidP="009E7E97">
      <w:pPr>
        <w:pStyle w:val="af1"/>
      </w:pPr>
    </w:p>
    <w:p w14:paraId="1926878B" w14:textId="77777777" w:rsidR="009E7E97" w:rsidRPr="0093008D" w:rsidRDefault="009E7E97" w:rsidP="009E7E97">
      <w:pPr>
        <w:pStyle w:val="af1"/>
      </w:pPr>
      <w:r w:rsidRPr="0093008D">
        <w:t xml:space="preserve">    - name: Upload Artifacts</w:t>
      </w:r>
    </w:p>
    <w:p w14:paraId="762A8BC7" w14:textId="77777777" w:rsidR="009E7E97" w:rsidRPr="0093008D" w:rsidRDefault="009E7E97" w:rsidP="009E7E97">
      <w:pPr>
        <w:pStyle w:val="af1"/>
      </w:pPr>
      <w:r w:rsidRPr="0093008D">
        <w:t xml:space="preserve">      uses: actions/upload-artifact@v4</w:t>
      </w:r>
    </w:p>
    <w:p w14:paraId="5941388B" w14:textId="77777777" w:rsidR="009E7E97" w:rsidRPr="0093008D" w:rsidRDefault="009E7E97" w:rsidP="009E7E97">
      <w:pPr>
        <w:pStyle w:val="af1"/>
      </w:pPr>
      <w:r w:rsidRPr="0093008D">
        <w:t xml:space="preserve">      with:</w:t>
      </w:r>
    </w:p>
    <w:p w14:paraId="36231206" w14:textId="77777777" w:rsidR="009E7E97" w:rsidRPr="0093008D" w:rsidRDefault="009E7E97" w:rsidP="009E7E97">
      <w:pPr>
        <w:pStyle w:val="af1"/>
      </w:pPr>
      <w:r w:rsidRPr="0093008D">
        <w:t xml:space="preserve">        name: linux-packages</w:t>
      </w:r>
    </w:p>
    <w:p w14:paraId="40D8C6FB" w14:textId="7A774EBC" w:rsidR="009E7E97" w:rsidRPr="0093008D" w:rsidRDefault="009E7E97" w:rsidP="009E7E97">
      <w:pPr>
        <w:pStyle w:val="af1"/>
      </w:pPr>
      <w:r w:rsidRPr="0093008D">
        <w:t xml:space="preserve">        path: artifacts/</w:t>
      </w:r>
    </w:p>
    <w:p w14:paraId="604ACD0B" w14:textId="64353C11" w:rsidR="00681070" w:rsidRPr="0093008D" w:rsidRDefault="009767FA" w:rsidP="009767FA">
      <w:pPr>
        <w:pStyle w:val="3"/>
        <w:rPr>
          <w:b/>
          <w:bCs/>
          <w:noProof/>
        </w:rPr>
      </w:pPr>
      <w:r w:rsidRPr="0093008D">
        <w:rPr>
          <w:b/>
          <w:bCs/>
          <w:noProof/>
        </w:rPr>
        <w:t>Тестування роботи</w:t>
      </w:r>
    </w:p>
    <w:p w14:paraId="2DF88495" w14:textId="77777777" w:rsidR="009E7E97" w:rsidRPr="0093008D" w:rsidRDefault="009E7E97" w:rsidP="009E7E97">
      <w:pPr>
        <w:rPr>
          <w:rFonts w:eastAsia="Times New Roman"/>
          <w:noProof/>
          <w:szCs w:val="28"/>
          <w:lang w:eastAsia="ru-RU"/>
        </w:rPr>
      </w:pPr>
      <w:r w:rsidRPr="0093008D">
        <w:rPr>
          <w:rFonts w:eastAsia="Times New Roman"/>
          <w:noProof/>
          <w:szCs w:val="28"/>
          <w:lang w:eastAsia="ru-RU"/>
        </w:rPr>
        <w:t>Перевірка виконувалася через веб-інтерфейс GitHub у вкладці "Actions".</w:t>
      </w:r>
    </w:p>
    <w:p w14:paraId="32030B7E" w14:textId="2B19379E" w:rsidR="009E7E97" w:rsidRPr="0093008D" w:rsidRDefault="009E7E97" w:rsidP="009E7E97">
      <w:pPr>
        <w:pStyle w:val="a0"/>
        <w:numPr>
          <w:ilvl w:val="0"/>
          <w:numId w:val="37"/>
        </w:numPr>
        <w:rPr>
          <w:noProof/>
        </w:rPr>
      </w:pPr>
      <w:r w:rsidRPr="0093008D">
        <w:rPr>
          <w:noProof/>
        </w:rPr>
        <w:t>Процес збірки  завершився успішно.</w:t>
      </w:r>
    </w:p>
    <w:p w14:paraId="39DC9F90" w14:textId="77777777" w:rsidR="009E7E97" w:rsidRPr="0093008D" w:rsidRDefault="009E7E97" w:rsidP="009E7E97">
      <w:pPr>
        <w:pStyle w:val="a0"/>
        <w:rPr>
          <w:noProof/>
        </w:rPr>
      </w:pPr>
      <w:r w:rsidRPr="0093008D">
        <w:rPr>
          <w:noProof/>
        </w:rPr>
        <w:t>У логах виконання видно, що обидві команди збірки відпрацювали без помилок.</w:t>
      </w:r>
    </w:p>
    <w:p w14:paraId="2858740F" w14:textId="717FF1DF" w:rsidR="009E7E97" w:rsidRPr="0093008D" w:rsidRDefault="009E7E97" w:rsidP="0093008D">
      <w:pPr>
        <w:pStyle w:val="a0"/>
        <w:rPr>
          <w:noProof/>
        </w:rPr>
      </w:pPr>
      <w:r w:rsidRPr="0093008D">
        <w:rPr>
          <w:noProof/>
        </w:rPr>
        <w:t>У розділі "Artifacts" з'явився архів linux-packages, який містить готові до використання файли .rpm та .deb.</w:t>
      </w:r>
    </w:p>
    <w:p w14:paraId="694E3C81" w14:textId="1139EF92" w:rsidR="009767FA" w:rsidRDefault="009767FA" w:rsidP="009767FA">
      <w:pPr>
        <w:rPr>
          <w:rFonts w:cs="Times New Roman"/>
          <w:noProof/>
          <w:szCs w:val="28"/>
        </w:rPr>
      </w:pPr>
      <w:r w:rsidRPr="0093008D">
        <w:rPr>
          <w:rFonts w:cs="Times New Roman"/>
          <w:noProof/>
          <w:szCs w:val="28"/>
        </w:rPr>
        <w:t xml:space="preserve">Результат виконання представлено на рисунку </w:t>
      </w:r>
      <w:r w:rsidR="009E7E97" w:rsidRPr="0093008D">
        <w:rPr>
          <w:rFonts w:cs="Times New Roman"/>
          <w:noProof/>
          <w:szCs w:val="28"/>
        </w:rPr>
        <w:t>5</w:t>
      </w:r>
      <w:r w:rsidRPr="0093008D">
        <w:rPr>
          <w:rFonts w:cs="Times New Roman"/>
          <w:noProof/>
          <w:szCs w:val="28"/>
        </w:rPr>
        <w:t>.1</w:t>
      </w:r>
      <w:r w:rsidR="009E7E97" w:rsidRPr="0093008D">
        <w:rPr>
          <w:rFonts w:cs="Times New Roman"/>
          <w:noProof/>
          <w:szCs w:val="28"/>
        </w:rPr>
        <w:t>-5.2</w:t>
      </w:r>
      <w:r w:rsidRPr="0093008D">
        <w:rPr>
          <w:rFonts w:cs="Times New Roman"/>
          <w:noProof/>
          <w:szCs w:val="28"/>
        </w:rPr>
        <w:t>.</w:t>
      </w:r>
    </w:p>
    <w:p w14:paraId="76A87825" w14:textId="6E83963D" w:rsidR="007C629B" w:rsidRDefault="007C629B" w:rsidP="007C629B">
      <w:pPr>
        <w:pStyle w:val="af5"/>
      </w:pPr>
      <w:r w:rsidRPr="007C629B">
        <w:lastRenderedPageBreak/>
        <w:drawing>
          <wp:inline distT="0" distB="0" distL="0" distR="0" wp14:anchorId="32DF3B57" wp14:editId="51C6C8B1">
            <wp:extent cx="5307529" cy="2758440"/>
            <wp:effectExtent l="0" t="0" r="762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5020" cy="27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433AE" w14:textId="77777777" w:rsidR="007C629B" w:rsidRPr="007C629B" w:rsidRDefault="007C629B" w:rsidP="007C629B">
      <w:pPr>
        <w:pStyle w:val="af8"/>
        <w:numPr>
          <w:ilvl w:val="0"/>
          <w:numId w:val="13"/>
        </w:numPr>
        <w:spacing w:after="240"/>
        <w:contextualSpacing w:val="0"/>
        <w:jc w:val="center"/>
        <w:outlineLvl w:val="1"/>
        <w:rPr>
          <w:noProof/>
          <w:vanish/>
        </w:rPr>
      </w:pPr>
    </w:p>
    <w:p w14:paraId="3D7F3C5E" w14:textId="77777777" w:rsidR="007C629B" w:rsidRPr="007C629B" w:rsidRDefault="007C629B" w:rsidP="007C629B">
      <w:pPr>
        <w:pStyle w:val="af8"/>
        <w:numPr>
          <w:ilvl w:val="0"/>
          <w:numId w:val="13"/>
        </w:numPr>
        <w:spacing w:after="240"/>
        <w:contextualSpacing w:val="0"/>
        <w:jc w:val="center"/>
        <w:outlineLvl w:val="1"/>
        <w:rPr>
          <w:noProof/>
          <w:vanish/>
        </w:rPr>
      </w:pPr>
    </w:p>
    <w:p w14:paraId="6FA4CAB5" w14:textId="77777777" w:rsidR="007C629B" w:rsidRPr="007C629B" w:rsidRDefault="007C629B" w:rsidP="007C629B">
      <w:pPr>
        <w:pStyle w:val="af8"/>
        <w:numPr>
          <w:ilvl w:val="0"/>
          <w:numId w:val="13"/>
        </w:numPr>
        <w:spacing w:after="240"/>
        <w:contextualSpacing w:val="0"/>
        <w:jc w:val="center"/>
        <w:outlineLvl w:val="1"/>
        <w:rPr>
          <w:noProof/>
          <w:vanish/>
        </w:rPr>
      </w:pPr>
    </w:p>
    <w:p w14:paraId="75703F56" w14:textId="77777777" w:rsidR="007C629B" w:rsidRPr="007C629B" w:rsidRDefault="007C629B" w:rsidP="007C629B">
      <w:pPr>
        <w:pStyle w:val="af8"/>
        <w:numPr>
          <w:ilvl w:val="0"/>
          <w:numId w:val="13"/>
        </w:numPr>
        <w:spacing w:after="240"/>
        <w:contextualSpacing w:val="0"/>
        <w:jc w:val="center"/>
        <w:outlineLvl w:val="1"/>
        <w:rPr>
          <w:noProof/>
          <w:vanish/>
        </w:rPr>
      </w:pPr>
    </w:p>
    <w:p w14:paraId="5E468778" w14:textId="77777777" w:rsidR="007C629B" w:rsidRPr="007C629B" w:rsidRDefault="007C629B" w:rsidP="007C629B">
      <w:pPr>
        <w:pStyle w:val="af8"/>
        <w:numPr>
          <w:ilvl w:val="0"/>
          <w:numId w:val="13"/>
        </w:numPr>
        <w:spacing w:after="240"/>
        <w:contextualSpacing w:val="0"/>
        <w:jc w:val="center"/>
        <w:outlineLvl w:val="1"/>
        <w:rPr>
          <w:noProof/>
          <w:vanish/>
        </w:rPr>
      </w:pPr>
    </w:p>
    <w:p w14:paraId="49278AD6" w14:textId="6E3ABBE1" w:rsidR="007C629B" w:rsidRPr="007C629B" w:rsidRDefault="007C629B" w:rsidP="007C629B">
      <w:pPr>
        <w:pStyle w:val="a"/>
      </w:pPr>
      <w:r>
        <w:t>Консоль з пушем в гіт</w:t>
      </w:r>
    </w:p>
    <w:p w14:paraId="4206AAFB" w14:textId="77777777" w:rsidR="0093008D" w:rsidRPr="0093008D" w:rsidRDefault="0093008D" w:rsidP="0093008D">
      <w:pPr>
        <w:pStyle w:val="af5"/>
      </w:pPr>
      <w:r w:rsidRPr="0093008D">
        <w:drawing>
          <wp:inline distT="0" distB="0" distL="0" distR="0" wp14:anchorId="124632CE" wp14:editId="51CC0B62">
            <wp:extent cx="5380740" cy="21183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9564" cy="213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D9554" w14:textId="13499E7A" w:rsidR="0093008D" w:rsidRPr="0093008D" w:rsidRDefault="0093008D" w:rsidP="0093008D">
      <w:pPr>
        <w:pStyle w:val="a"/>
      </w:pPr>
      <w:r w:rsidRPr="0093008D">
        <w:rPr>
          <w:rFonts w:eastAsia="Times New Roman"/>
        </w:rPr>
        <w:t>файли .rpm та .deb з папки linux-packages</w:t>
      </w:r>
    </w:p>
    <w:p w14:paraId="71B295FA" w14:textId="5F31760D" w:rsidR="008B5060" w:rsidRPr="0093008D" w:rsidRDefault="009E7E97" w:rsidP="008B5060">
      <w:pPr>
        <w:pStyle w:val="af5"/>
      </w:pPr>
      <w:r w:rsidRPr="0093008D">
        <w:drawing>
          <wp:inline distT="0" distB="0" distL="0" distR="0" wp14:anchorId="078AC491" wp14:editId="654B9BD6">
            <wp:extent cx="5940425" cy="303784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E4617" w14:textId="046AF081" w:rsidR="008B5060" w:rsidRPr="0093008D" w:rsidRDefault="006A24D2" w:rsidP="007C629B">
      <w:pPr>
        <w:pStyle w:val="a"/>
      </w:pPr>
      <w:r w:rsidRPr="0093008D">
        <w:rPr>
          <w:rFonts w:eastAsia="Times New Roman"/>
          <w:lang w:eastAsia="ru-RU"/>
        </w:rPr>
        <w:t>GitHub у вкладці "Actions"</w:t>
      </w:r>
    </w:p>
    <w:p w14:paraId="5B12058E" w14:textId="706F763A" w:rsidR="00330374" w:rsidRPr="0093008D" w:rsidRDefault="006D6782" w:rsidP="00A31DD6">
      <w:pPr>
        <w:pStyle w:val="2"/>
        <w:rPr>
          <w:noProof/>
        </w:rPr>
      </w:pPr>
      <w:r w:rsidRPr="0093008D">
        <w:rPr>
          <w:noProof/>
        </w:rPr>
        <w:lastRenderedPageBreak/>
        <w:t>Висновки</w:t>
      </w:r>
    </w:p>
    <w:p w14:paraId="7F1771BF" w14:textId="270EE67A" w:rsidR="00681070" w:rsidRPr="0093008D" w:rsidRDefault="006A24D2" w:rsidP="0044484E">
      <w:pPr>
        <w:rPr>
          <w:noProof/>
        </w:rPr>
      </w:pPr>
      <w:r w:rsidRPr="0093008D">
        <w:rPr>
          <w:noProof/>
        </w:rPr>
        <w:t>Було реалізовано повноцінний CI/CD pipeline. Тепер процес перетворення Bash-скрипта у дистрибутиви Linux повністю автоматизований.</w:t>
      </w:r>
    </w:p>
    <w:sectPr w:rsidR="00681070" w:rsidRPr="0093008D">
      <w:head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E0C8E0" w14:textId="77777777" w:rsidR="00AB5B14" w:rsidRDefault="00AB5B14" w:rsidP="00BF0379">
      <w:pPr>
        <w:spacing w:after="0"/>
      </w:pPr>
      <w:r>
        <w:separator/>
      </w:r>
    </w:p>
  </w:endnote>
  <w:endnote w:type="continuationSeparator" w:id="0">
    <w:p w14:paraId="6A057B31" w14:textId="77777777" w:rsidR="00AB5B14" w:rsidRDefault="00AB5B14" w:rsidP="00BF037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E3E367" w14:textId="77777777" w:rsidR="00AB5B14" w:rsidRDefault="00AB5B14" w:rsidP="00BF0379">
      <w:pPr>
        <w:spacing w:after="0"/>
      </w:pPr>
      <w:r>
        <w:separator/>
      </w:r>
    </w:p>
  </w:footnote>
  <w:footnote w:type="continuationSeparator" w:id="0">
    <w:p w14:paraId="234423CE" w14:textId="77777777" w:rsidR="00AB5B14" w:rsidRDefault="00AB5B14" w:rsidP="00BF037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D3C04" w14:textId="77777777" w:rsidR="00BF0379" w:rsidRDefault="003D3800" w:rsidP="00BF0379">
    <w:pPr>
      <w:pStyle w:val="ad"/>
      <w:jc w:val="right"/>
    </w:pPr>
    <w:r>
      <w:rPr>
        <w:sz w:val="24"/>
        <w:szCs w:val="24"/>
      </w:rPr>
      <w:t>ПІ-231</w:t>
    </w:r>
    <w:r w:rsidR="00BF0379" w:rsidRPr="008D59C5">
      <w:rPr>
        <w:sz w:val="24"/>
        <w:szCs w:val="24"/>
      </w:rPr>
      <w:t xml:space="preserve">, </w:t>
    </w:r>
    <w:r>
      <w:rPr>
        <w:sz w:val="24"/>
        <w:szCs w:val="24"/>
      </w:rPr>
      <w:t>Спичак Я.В.</w:t>
    </w:r>
    <w:r>
      <w:rPr>
        <w:sz w:val="24"/>
        <w:szCs w:val="24"/>
      </w:rPr>
      <w:tab/>
    </w:r>
    <w:r w:rsidR="00BF0379">
      <w:tab/>
      <w:t xml:space="preserve"> </w:t>
    </w:r>
    <w:r w:rsidR="00BF0379">
      <w:fldChar w:fldCharType="begin"/>
    </w:r>
    <w:r w:rsidR="00BF0379">
      <w:instrText>PAGE   \* MERGEFORMAT</w:instrText>
    </w:r>
    <w:r w:rsidR="00BF0379">
      <w:fldChar w:fldCharType="separate"/>
    </w:r>
    <w:r w:rsidR="008A4C4C">
      <w:rPr>
        <w:noProof/>
      </w:rPr>
      <w:t>8</w:t>
    </w:r>
    <w:r w:rsidR="00BF0379">
      <w:fldChar w:fldCharType="end"/>
    </w:r>
  </w:p>
  <w:p w14:paraId="41E450AD" w14:textId="77777777" w:rsidR="00BF0379" w:rsidRDefault="00BF0379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A61F9"/>
    <w:multiLevelType w:val="multilevel"/>
    <w:tmpl w:val="77FEEF46"/>
    <w:lvl w:ilvl="0">
      <w:start w:val="1"/>
      <w:numFmt w:val="decimal"/>
      <w:suff w:val="nothing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"/>
      <w:suff w:val="space"/>
      <w:lvlText w:val="Рисунок %1.%2 – "/>
      <w:lvlJc w:val="center"/>
      <w:pPr>
        <w:ind w:left="6179" w:hanging="547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5220FD8"/>
    <w:multiLevelType w:val="multilevel"/>
    <w:tmpl w:val="FF46E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6B4A68"/>
    <w:multiLevelType w:val="multilevel"/>
    <w:tmpl w:val="13DC4D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Ліістинг %1.%2 –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04855BA"/>
    <w:multiLevelType w:val="multilevel"/>
    <w:tmpl w:val="16A66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D5771"/>
    <w:multiLevelType w:val="hybridMultilevel"/>
    <w:tmpl w:val="90CC5E48"/>
    <w:lvl w:ilvl="0" w:tplc="77B4C6D4">
      <w:start w:val="1"/>
      <w:numFmt w:val="decimal"/>
      <w:lvlText w:val="%1."/>
      <w:lvlJc w:val="left"/>
      <w:pPr>
        <w:ind w:left="10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17" w:hanging="360"/>
      </w:pPr>
    </w:lvl>
    <w:lvl w:ilvl="2" w:tplc="0419001B" w:tentative="1">
      <w:start w:val="1"/>
      <w:numFmt w:val="lowerRoman"/>
      <w:lvlText w:val="%3."/>
      <w:lvlJc w:val="right"/>
      <w:pPr>
        <w:ind w:left="2537" w:hanging="180"/>
      </w:pPr>
    </w:lvl>
    <w:lvl w:ilvl="3" w:tplc="0419000F" w:tentative="1">
      <w:start w:val="1"/>
      <w:numFmt w:val="decimal"/>
      <w:lvlText w:val="%4."/>
      <w:lvlJc w:val="left"/>
      <w:pPr>
        <w:ind w:left="3257" w:hanging="360"/>
      </w:pPr>
    </w:lvl>
    <w:lvl w:ilvl="4" w:tplc="04190019" w:tentative="1">
      <w:start w:val="1"/>
      <w:numFmt w:val="lowerLetter"/>
      <w:lvlText w:val="%5."/>
      <w:lvlJc w:val="left"/>
      <w:pPr>
        <w:ind w:left="3977" w:hanging="360"/>
      </w:pPr>
    </w:lvl>
    <w:lvl w:ilvl="5" w:tplc="0419001B" w:tentative="1">
      <w:start w:val="1"/>
      <w:numFmt w:val="lowerRoman"/>
      <w:lvlText w:val="%6."/>
      <w:lvlJc w:val="right"/>
      <w:pPr>
        <w:ind w:left="4697" w:hanging="180"/>
      </w:pPr>
    </w:lvl>
    <w:lvl w:ilvl="6" w:tplc="0419000F" w:tentative="1">
      <w:start w:val="1"/>
      <w:numFmt w:val="decimal"/>
      <w:lvlText w:val="%7."/>
      <w:lvlJc w:val="left"/>
      <w:pPr>
        <w:ind w:left="5417" w:hanging="360"/>
      </w:pPr>
    </w:lvl>
    <w:lvl w:ilvl="7" w:tplc="04190019" w:tentative="1">
      <w:start w:val="1"/>
      <w:numFmt w:val="lowerLetter"/>
      <w:lvlText w:val="%8."/>
      <w:lvlJc w:val="left"/>
      <w:pPr>
        <w:ind w:left="6137" w:hanging="360"/>
      </w:pPr>
    </w:lvl>
    <w:lvl w:ilvl="8" w:tplc="0419001B" w:tentative="1">
      <w:start w:val="1"/>
      <w:numFmt w:val="lowerRoman"/>
      <w:lvlText w:val="%9."/>
      <w:lvlJc w:val="right"/>
      <w:pPr>
        <w:ind w:left="6857" w:hanging="180"/>
      </w:pPr>
    </w:lvl>
  </w:abstractNum>
  <w:abstractNum w:abstractNumId="5" w15:restartNumberingAfterBreak="0">
    <w:nsid w:val="15341FBA"/>
    <w:multiLevelType w:val="multilevel"/>
    <w:tmpl w:val="404285A6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276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284" w:firstLine="430"/>
      </w:pPr>
      <w:rPr>
        <w:rFonts w:hint="default"/>
        <w:b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428" w:hanging="71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13" w:hanging="357"/>
      </w:pPr>
      <w:rPr>
        <w:rFonts w:hint="default"/>
      </w:rPr>
    </w:lvl>
  </w:abstractNum>
  <w:abstractNum w:abstractNumId="6" w15:restartNumberingAfterBreak="0">
    <w:nsid w:val="17D91553"/>
    <w:multiLevelType w:val="hybridMultilevel"/>
    <w:tmpl w:val="6DEEE260"/>
    <w:lvl w:ilvl="0" w:tplc="9E62BC30">
      <w:start w:val="1"/>
      <w:numFmt w:val="decimal"/>
      <w:lvlText w:val="%1"/>
      <w:lvlJc w:val="left"/>
      <w:pPr>
        <w:ind w:left="1440" w:hanging="360"/>
      </w:pPr>
      <w:rPr>
        <w:rFonts w:ascii="Times New Roman" w:hAnsi="Times New Roman"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7F00E5E"/>
    <w:multiLevelType w:val="multilevel"/>
    <w:tmpl w:val="14346414"/>
    <w:lvl w:ilvl="0">
      <w:start w:val="1"/>
      <w:numFmt w:val="decimal"/>
      <w:pStyle w:val="1"/>
      <w:lvlText w:val="%1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9E408F5"/>
    <w:multiLevelType w:val="multilevel"/>
    <w:tmpl w:val="A1F82D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27" w:firstLine="13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E874CC8"/>
    <w:multiLevelType w:val="hybridMultilevel"/>
    <w:tmpl w:val="AA5E590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8C0639"/>
    <w:multiLevelType w:val="hybridMultilevel"/>
    <w:tmpl w:val="EA2C4BA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CF5BD7"/>
    <w:multiLevelType w:val="multilevel"/>
    <w:tmpl w:val="37DC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1C6175"/>
    <w:multiLevelType w:val="multilevel"/>
    <w:tmpl w:val="FAD448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728" w:hanging="101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CFC7137"/>
    <w:multiLevelType w:val="hybridMultilevel"/>
    <w:tmpl w:val="739A42FE"/>
    <w:lvl w:ilvl="0" w:tplc="7EFE52A8">
      <w:start w:val="1"/>
      <w:numFmt w:val="decimal"/>
      <w:pStyle w:val="a0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02F3FE4"/>
    <w:multiLevelType w:val="multilevel"/>
    <w:tmpl w:val="88CA15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CE51C2"/>
    <w:multiLevelType w:val="multilevel"/>
    <w:tmpl w:val="A0D0D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306A12"/>
    <w:multiLevelType w:val="multilevel"/>
    <w:tmpl w:val="0C6621B0"/>
    <w:lvl w:ilvl="0">
      <w:start w:val="1"/>
      <w:numFmt w:val="bullet"/>
      <w:pStyle w:val="a1"/>
      <w:lvlText w:val="–"/>
      <w:lvlJc w:val="left"/>
      <w:pPr>
        <w:tabs>
          <w:tab w:val="num" w:pos="2265"/>
        </w:tabs>
        <w:ind w:left="2265" w:hanging="284"/>
      </w:pPr>
      <w:rPr>
        <w:rFonts w:ascii="Times New Roman" w:hAnsi="Times New Roman" w:cs="Times New Roman" w:hint="default"/>
      </w:rPr>
    </w:lvl>
    <w:lvl w:ilvl="1">
      <w:start w:val="1"/>
      <w:numFmt w:val="decimal"/>
      <w:suff w:val="space"/>
      <w:lvlText w:val="%1.%2 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284" w:hanging="2204"/>
      </w:pPr>
      <w:rPr>
        <w:rFonts w:hint="default"/>
        <w:lang w:val="ru-RU"/>
      </w:rPr>
    </w:lvl>
    <w:lvl w:ilvl="3">
      <w:start w:val="1"/>
      <w:numFmt w:val="decimal"/>
      <w:suff w:val="space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4"/>
        </w:tabs>
        <w:ind w:left="19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954"/>
        </w:tabs>
        <w:ind w:left="24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74"/>
        </w:tabs>
        <w:ind w:left="29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034"/>
        </w:tabs>
        <w:ind w:left="34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754"/>
        </w:tabs>
        <w:ind w:left="4034" w:hanging="1440"/>
      </w:pPr>
      <w:rPr>
        <w:rFonts w:hint="default"/>
      </w:rPr>
    </w:lvl>
  </w:abstractNum>
  <w:abstractNum w:abstractNumId="17" w15:restartNumberingAfterBreak="0">
    <w:nsid w:val="3949704C"/>
    <w:multiLevelType w:val="multilevel"/>
    <w:tmpl w:val="DA74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143E4D"/>
    <w:multiLevelType w:val="multilevel"/>
    <w:tmpl w:val="9A6CBB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pStyle w:val="a2"/>
      <w:suff w:val="space"/>
      <w:lvlText w:val="Ліістинг 1.%2 –"/>
      <w:lvlJc w:val="left"/>
      <w:pPr>
        <w:ind w:left="792" w:hanging="8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3CB94B96"/>
    <w:multiLevelType w:val="multilevel"/>
    <w:tmpl w:val="BDD63542"/>
    <w:lvl w:ilvl="0">
      <w:start w:val="1"/>
      <w:numFmt w:val="bullet"/>
      <w:pStyle w:val="a3"/>
      <w:lvlText w:val="–"/>
      <w:lvlJc w:val="left"/>
      <w:pPr>
        <w:tabs>
          <w:tab w:val="num" w:pos="2265"/>
        </w:tabs>
        <w:ind w:left="2265" w:hanging="284"/>
      </w:pPr>
      <w:rPr>
        <w:rFonts w:ascii="Times New Roman" w:hAnsi="Times New Roman" w:cs="Times New Roman" w:hint="default"/>
      </w:rPr>
    </w:lvl>
    <w:lvl w:ilvl="1">
      <w:start w:val="1"/>
      <w:numFmt w:val="decimal"/>
      <w:suff w:val="space"/>
      <w:lvlText w:val="%1.%2 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284" w:hanging="2204"/>
      </w:pPr>
      <w:rPr>
        <w:rFonts w:hint="default"/>
        <w:lang w:val="ru-RU"/>
      </w:rPr>
    </w:lvl>
    <w:lvl w:ilvl="3">
      <w:start w:val="1"/>
      <w:numFmt w:val="decimal"/>
      <w:suff w:val="space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4"/>
        </w:tabs>
        <w:ind w:left="19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954"/>
        </w:tabs>
        <w:ind w:left="24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74"/>
        </w:tabs>
        <w:ind w:left="29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034"/>
        </w:tabs>
        <w:ind w:left="34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754"/>
        </w:tabs>
        <w:ind w:left="4034" w:hanging="1440"/>
      </w:pPr>
      <w:rPr>
        <w:rFonts w:hint="default"/>
      </w:rPr>
    </w:lvl>
  </w:abstractNum>
  <w:abstractNum w:abstractNumId="20" w15:restartNumberingAfterBreak="0">
    <w:nsid w:val="3DE3612A"/>
    <w:multiLevelType w:val="multilevel"/>
    <w:tmpl w:val="A85412F6"/>
    <w:lvl w:ilvl="0">
      <w:start w:val="1"/>
      <w:numFmt w:val="decimal"/>
      <w:suff w:val="nothing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 – "/>
      <w:lvlJc w:val="center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56194FC0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855766C"/>
    <w:multiLevelType w:val="multilevel"/>
    <w:tmpl w:val="9B8AA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A7708D"/>
    <w:multiLevelType w:val="multilevel"/>
    <w:tmpl w:val="43C2C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0C28EB"/>
    <w:multiLevelType w:val="multilevel"/>
    <w:tmpl w:val="F428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7A6CE0"/>
    <w:multiLevelType w:val="hybridMultilevel"/>
    <w:tmpl w:val="79FEAB7E"/>
    <w:lvl w:ilvl="0" w:tplc="7E54D57C">
      <w:start w:val="1"/>
      <w:numFmt w:val="decimal"/>
      <w:pStyle w:val="a4"/>
      <w:lvlText w:val="%1."/>
      <w:lvlJc w:val="left"/>
      <w:pPr>
        <w:tabs>
          <w:tab w:val="num" w:pos="360"/>
        </w:tabs>
        <w:ind w:left="57" w:hanging="57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21"/>
  </w:num>
  <w:num w:numId="5">
    <w:abstractNumId w:val="8"/>
  </w:num>
  <w:num w:numId="6">
    <w:abstractNumId w:val="5"/>
  </w:num>
  <w:num w:numId="7">
    <w:abstractNumId w:val="12"/>
  </w:num>
  <w:num w:numId="8">
    <w:abstractNumId w:val="19"/>
  </w:num>
  <w:num w:numId="9">
    <w:abstractNumId w:val="16"/>
  </w:num>
  <w:num w:numId="10">
    <w:abstractNumId w:val="5"/>
  </w:num>
  <w:num w:numId="11">
    <w:abstractNumId w:val="19"/>
  </w:num>
  <w:num w:numId="12">
    <w:abstractNumId w:val="20"/>
  </w:num>
  <w:num w:numId="13">
    <w:abstractNumId w:val="0"/>
  </w:num>
  <w:num w:numId="14">
    <w:abstractNumId w:val="0"/>
  </w:num>
  <w:num w:numId="15">
    <w:abstractNumId w:val="2"/>
  </w:num>
  <w:num w:numId="16">
    <w:abstractNumId w:val="6"/>
  </w:num>
  <w:num w:numId="17">
    <w:abstractNumId w:val="18"/>
  </w:num>
  <w:num w:numId="18">
    <w:abstractNumId w:val="4"/>
  </w:num>
  <w:num w:numId="19">
    <w:abstractNumId w:val="13"/>
  </w:num>
  <w:num w:numId="20">
    <w:abstractNumId w:val="0"/>
  </w:num>
  <w:num w:numId="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3"/>
    <w:lvlOverride w:ilvl="0">
      <w:startOverride w:val="1"/>
    </w:lvlOverride>
  </w:num>
  <w:num w:numId="23">
    <w:abstractNumId w:val="25"/>
  </w:num>
  <w:num w:numId="2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"/>
  </w:num>
  <w:num w:numId="26">
    <w:abstractNumId w:val="15"/>
  </w:num>
  <w:num w:numId="27">
    <w:abstractNumId w:val="13"/>
    <w:lvlOverride w:ilvl="0">
      <w:startOverride w:val="1"/>
    </w:lvlOverride>
  </w:num>
  <w:num w:numId="28">
    <w:abstractNumId w:val="3"/>
  </w:num>
  <w:num w:numId="29">
    <w:abstractNumId w:val="23"/>
  </w:num>
  <w:num w:numId="30">
    <w:abstractNumId w:val="13"/>
    <w:lvlOverride w:ilvl="0">
      <w:startOverride w:val="1"/>
    </w:lvlOverride>
  </w:num>
  <w:num w:numId="31">
    <w:abstractNumId w:val="24"/>
  </w:num>
  <w:num w:numId="32">
    <w:abstractNumId w:val="17"/>
  </w:num>
  <w:num w:numId="33">
    <w:abstractNumId w:val="11"/>
  </w:num>
  <w:num w:numId="34">
    <w:abstractNumId w:val="14"/>
  </w:num>
  <w:num w:numId="35">
    <w:abstractNumId w:val="13"/>
    <w:lvlOverride w:ilvl="0">
      <w:startOverride w:val="1"/>
    </w:lvlOverride>
  </w:num>
  <w:num w:numId="36">
    <w:abstractNumId w:val="22"/>
  </w:num>
  <w:num w:numId="37">
    <w:abstractNumId w:val="1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DF2"/>
    <w:rsid w:val="0004649A"/>
    <w:rsid w:val="00052CD2"/>
    <w:rsid w:val="00054DEF"/>
    <w:rsid w:val="00080A69"/>
    <w:rsid w:val="0008247F"/>
    <w:rsid w:val="000A2498"/>
    <w:rsid w:val="000B0F0F"/>
    <w:rsid w:val="000D5029"/>
    <w:rsid w:val="000E714F"/>
    <w:rsid w:val="000E77B3"/>
    <w:rsid w:val="001208FC"/>
    <w:rsid w:val="00154AAE"/>
    <w:rsid w:val="00210D53"/>
    <w:rsid w:val="002732DC"/>
    <w:rsid w:val="002D1E7A"/>
    <w:rsid w:val="003023B4"/>
    <w:rsid w:val="00330374"/>
    <w:rsid w:val="00331E40"/>
    <w:rsid w:val="00376B70"/>
    <w:rsid w:val="003C16A7"/>
    <w:rsid w:val="003D3800"/>
    <w:rsid w:val="003E4DF2"/>
    <w:rsid w:val="003F6236"/>
    <w:rsid w:val="0044484E"/>
    <w:rsid w:val="00492FA2"/>
    <w:rsid w:val="004B149B"/>
    <w:rsid w:val="004B5F15"/>
    <w:rsid w:val="004C0605"/>
    <w:rsid w:val="004D440E"/>
    <w:rsid w:val="004E5E2E"/>
    <w:rsid w:val="0051644B"/>
    <w:rsid w:val="00534894"/>
    <w:rsid w:val="00542B14"/>
    <w:rsid w:val="0059322B"/>
    <w:rsid w:val="005C785C"/>
    <w:rsid w:val="005F14C1"/>
    <w:rsid w:val="005F58FD"/>
    <w:rsid w:val="00674E87"/>
    <w:rsid w:val="00675A4A"/>
    <w:rsid w:val="00680ED1"/>
    <w:rsid w:val="00681070"/>
    <w:rsid w:val="0069082E"/>
    <w:rsid w:val="006A24D2"/>
    <w:rsid w:val="006D3428"/>
    <w:rsid w:val="006D6782"/>
    <w:rsid w:val="00792F58"/>
    <w:rsid w:val="007C038F"/>
    <w:rsid w:val="007C629B"/>
    <w:rsid w:val="007C748F"/>
    <w:rsid w:val="0081397D"/>
    <w:rsid w:val="00814E52"/>
    <w:rsid w:val="0082342C"/>
    <w:rsid w:val="008A4C4C"/>
    <w:rsid w:val="008B5060"/>
    <w:rsid w:val="008C27D3"/>
    <w:rsid w:val="008D59C5"/>
    <w:rsid w:val="0093008D"/>
    <w:rsid w:val="009767FA"/>
    <w:rsid w:val="00986389"/>
    <w:rsid w:val="00987110"/>
    <w:rsid w:val="009E7E97"/>
    <w:rsid w:val="00A31DD6"/>
    <w:rsid w:val="00A368D1"/>
    <w:rsid w:val="00A93C97"/>
    <w:rsid w:val="00A977A5"/>
    <w:rsid w:val="00AA67FF"/>
    <w:rsid w:val="00AB5B14"/>
    <w:rsid w:val="00AD217E"/>
    <w:rsid w:val="00BE3134"/>
    <w:rsid w:val="00BF0379"/>
    <w:rsid w:val="00BF7734"/>
    <w:rsid w:val="00C86851"/>
    <w:rsid w:val="00C91FB4"/>
    <w:rsid w:val="00CA4A38"/>
    <w:rsid w:val="00CB0C76"/>
    <w:rsid w:val="00CB3942"/>
    <w:rsid w:val="00D240B1"/>
    <w:rsid w:val="00D52353"/>
    <w:rsid w:val="00D55DD1"/>
    <w:rsid w:val="00D63A24"/>
    <w:rsid w:val="00DA362B"/>
    <w:rsid w:val="00E30923"/>
    <w:rsid w:val="00E348B5"/>
    <w:rsid w:val="00E424DF"/>
    <w:rsid w:val="00E61002"/>
    <w:rsid w:val="00E77F6C"/>
    <w:rsid w:val="00E964B6"/>
    <w:rsid w:val="00EB0263"/>
    <w:rsid w:val="00F33498"/>
    <w:rsid w:val="00F560B4"/>
    <w:rsid w:val="00F84A9A"/>
    <w:rsid w:val="00FB6EAC"/>
    <w:rsid w:val="00FE5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93568"/>
  <w15:docId w15:val="{BAD93152-B431-43F4-ABE4-628C0D8DA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aliases w:val="Текст звіту"/>
    <w:qFormat/>
    <w:rsid w:val="003023B4"/>
    <w:pPr>
      <w:spacing w:after="60" w:line="24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aliases w:val="Розділ"/>
    <w:next w:val="2"/>
    <w:link w:val="10"/>
    <w:uiPriority w:val="9"/>
    <w:qFormat/>
    <w:rsid w:val="00675A4A"/>
    <w:pPr>
      <w:keepNext/>
      <w:keepLines/>
      <w:pageBreakBefore/>
      <w:numPr>
        <w:numId w:val="3"/>
      </w:numPr>
      <w:spacing w:after="240"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</w:rPr>
  </w:style>
  <w:style w:type="paragraph" w:styleId="2">
    <w:name w:val="heading 2"/>
    <w:aliases w:val="Підрозділ"/>
    <w:next w:val="a5"/>
    <w:link w:val="20"/>
    <w:uiPriority w:val="9"/>
    <w:unhideWhenUsed/>
    <w:qFormat/>
    <w:rsid w:val="008D59C5"/>
    <w:pPr>
      <w:keepNext/>
      <w:keepLines/>
      <w:numPr>
        <w:ilvl w:val="1"/>
        <w:numId w:val="6"/>
      </w:numPr>
      <w:spacing w:before="360" w:after="240" w:line="240" w:lineRule="auto"/>
      <w:contextualSpacing/>
      <w:outlineLvl w:val="1"/>
    </w:pPr>
    <w:rPr>
      <w:rFonts w:ascii="Times New Roman" w:hAnsi="Times New Roman"/>
      <w:b/>
      <w:bCs/>
      <w:sz w:val="28"/>
      <w:szCs w:val="26"/>
    </w:rPr>
  </w:style>
  <w:style w:type="paragraph" w:styleId="3">
    <w:name w:val="heading 3"/>
    <w:aliases w:val="Пункт"/>
    <w:next w:val="a5"/>
    <w:link w:val="30"/>
    <w:uiPriority w:val="9"/>
    <w:unhideWhenUsed/>
    <w:qFormat/>
    <w:rsid w:val="008D59C5"/>
    <w:pPr>
      <w:keepNext/>
      <w:numPr>
        <w:ilvl w:val="2"/>
        <w:numId w:val="6"/>
      </w:numPr>
      <w:spacing w:before="360" w:after="240" w:line="240" w:lineRule="auto"/>
      <w:ind w:firstLine="431"/>
      <w:contextualSpacing/>
      <w:outlineLvl w:val="2"/>
    </w:pPr>
    <w:rPr>
      <w:rFonts w:ascii="Times New Roman" w:eastAsiaTheme="majorEastAsia" w:hAnsi="Times New Roman" w:cstheme="majorBidi"/>
      <w:sz w:val="28"/>
      <w:szCs w:val="26"/>
    </w:rPr>
  </w:style>
  <w:style w:type="paragraph" w:styleId="4">
    <w:name w:val="heading 4"/>
    <w:aliases w:val="Підпункт"/>
    <w:basedOn w:val="3"/>
    <w:next w:val="a6"/>
    <w:link w:val="40"/>
    <w:uiPriority w:val="9"/>
    <w:unhideWhenUsed/>
    <w:qFormat/>
    <w:rsid w:val="00FE5D6B"/>
    <w:pPr>
      <w:numPr>
        <w:ilvl w:val="3"/>
      </w:numPr>
      <w:spacing w:before="240" w:after="120"/>
      <w:ind w:left="1429" w:hanging="720"/>
      <w:outlineLvl w:val="3"/>
    </w:pPr>
  </w:style>
  <w:style w:type="paragraph" w:styleId="5">
    <w:name w:val="heading 5"/>
    <w:basedOn w:val="a5"/>
    <w:next w:val="a5"/>
    <w:link w:val="50"/>
    <w:uiPriority w:val="9"/>
    <w:unhideWhenUsed/>
    <w:rsid w:val="00F3349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0">
    <w:name w:val="Заголовок 1 Знак"/>
    <w:aliases w:val="Розділ Знак"/>
    <w:basedOn w:val="a7"/>
    <w:link w:val="1"/>
    <w:uiPriority w:val="9"/>
    <w:rsid w:val="00675A4A"/>
    <w:rPr>
      <w:rFonts w:ascii="Times New Roman" w:eastAsiaTheme="majorEastAsia" w:hAnsi="Times New Roman" w:cstheme="majorBidi"/>
      <w:b/>
      <w:bCs/>
      <w:caps/>
      <w:sz w:val="28"/>
      <w:szCs w:val="28"/>
    </w:rPr>
  </w:style>
  <w:style w:type="paragraph" w:styleId="aa">
    <w:name w:val="No Spacing"/>
    <w:uiPriority w:val="1"/>
    <w:rsid w:val="000D5029"/>
    <w:pPr>
      <w:spacing w:after="0" w:line="240" w:lineRule="auto"/>
      <w:ind w:firstLine="709"/>
      <w:contextualSpacing/>
      <w:jc w:val="both"/>
    </w:pPr>
    <w:rPr>
      <w:rFonts w:ascii="Times New Roman" w:hAnsi="Times New Roman"/>
      <w:b/>
      <w:caps/>
      <w:sz w:val="28"/>
    </w:rPr>
  </w:style>
  <w:style w:type="character" w:customStyle="1" w:styleId="20">
    <w:name w:val="Заголовок 2 Знак"/>
    <w:aliases w:val="Підрозділ Знак"/>
    <w:basedOn w:val="a7"/>
    <w:link w:val="2"/>
    <w:uiPriority w:val="9"/>
    <w:rsid w:val="008D59C5"/>
    <w:rPr>
      <w:rFonts w:ascii="Times New Roman" w:hAnsi="Times New Roman"/>
      <w:b/>
      <w:bCs/>
      <w:sz w:val="28"/>
      <w:szCs w:val="26"/>
    </w:rPr>
  </w:style>
  <w:style w:type="character" w:customStyle="1" w:styleId="30">
    <w:name w:val="Заголовок 3 Знак"/>
    <w:aliases w:val="Пункт Знак"/>
    <w:basedOn w:val="a7"/>
    <w:link w:val="3"/>
    <w:uiPriority w:val="9"/>
    <w:rsid w:val="008D59C5"/>
    <w:rPr>
      <w:rFonts w:ascii="Times New Roman" w:eastAsiaTheme="majorEastAsia" w:hAnsi="Times New Roman" w:cstheme="majorBidi"/>
      <w:sz w:val="28"/>
      <w:szCs w:val="26"/>
    </w:rPr>
  </w:style>
  <w:style w:type="character" w:customStyle="1" w:styleId="40">
    <w:name w:val="Заголовок 4 Знак"/>
    <w:aliases w:val="Підпункт Знак"/>
    <w:basedOn w:val="a7"/>
    <w:link w:val="4"/>
    <w:uiPriority w:val="9"/>
    <w:rsid w:val="00FE5D6B"/>
    <w:rPr>
      <w:rFonts w:ascii="Times New Roman" w:eastAsiaTheme="majorEastAsia" w:hAnsi="Times New Roman" w:cstheme="majorBidi"/>
      <w:sz w:val="28"/>
      <w:szCs w:val="26"/>
    </w:rPr>
  </w:style>
  <w:style w:type="paragraph" w:customStyle="1" w:styleId="a6">
    <w:name w:val="Стиль основного текста"/>
    <w:basedOn w:val="a5"/>
    <w:link w:val="11"/>
    <w:rsid w:val="00E348B5"/>
    <w:pPr>
      <w:widowControl w:val="0"/>
      <w:tabs>
        <w:tab w:val="left" w:pos="737"/>
      </w:tabs>
      <w:spacing w:after="0"/>
      <w:ind w:firstLine="737"/>
      <w:contextualSpacing w:val="0"/>
    </w:pPr>
    <w:rPr>
      <w:rFonts w:eastAsia="MS Mincho" w:cs="Times New Roman"/>
      <w:szCs w:val="28"/>
      <w:lang w:val="ru-RU" w:eastAsia="ru-RU"/>
    </w:rPr>
  </w:style>
  <w:style w:type="paragraph" w:customStyle="1" w:styleId="a1">
    <w:name w:val="Стиль для списка"/>
    <w:basedOn w:val="a5"/>
    <w:link w:val="ab"/>
    <w:rsid w:val="00E348B5"/>
    <w:pPr>
      <w:numPr>
        <w:numId w:val="9"/>
      </w:numPr>
      <w:spacing w:after="0"/>
      <w:contextualSpacing w:val="0"/>
    </w:pPr>
    <w:rPr>
      <w:rFonts w:eastAsia="Times New Roman" w:cs="Times New Roman"/>
      <w:szCs w:val="20"/>
      <w:lang w:val="ru-RU" w:eastAsia="ru-RU"/>
    </w:rPr>
  </w:style>
  <w:style w:type="character" w:customStyle="1" w:styleId="11">
    <w:name w:val="Стиль основного текста Знак1"/>
    <w:link w:val="a6"/>
    <w:rsid w:val="00E348B5"/>
    <w:rPr>
      <w:rFonts w:ascii="Times New Roman" w:eastAsia="MS Mincho" w:hAnsi="Times New Roman" w:cs="Times New Roman"/>
      <w:sz w:val="28"/>
      <w:szCs w:val="28"/>
      <w:lang w:val="ru-RU" w:eastAsia="ru-RU"/>
    </w:rPr>
  </w:style>
  <w:style w:type="character" w:customStyle="1" w:styleId="hps">
    <w:name w:val="hps"/>
    <w:basedOn w:val="a7"/>
    <w:rsid w:val="00E348B5"/>
  </w:style>
  <w:style w:type="character" w:customStyle="1" w:styleId="shorttext">
    <w:name w:val="short_text"/>
    <w:basedOn w:val="a7"/>
    <w:rsid w:val="00E348B5"/>
  </w:style>
  <w:style w:type="paragraph" w:customStyle="1" w:styleId="a3">
    <w:name w:val="Перелік"/>
    <w:link w:val="ac"/>
    <w:qFormat/>
    <w:rsid w:val="00054DEF"/>
    <w:pPr>
      <w:numPr>
        <w:numId w:val="8"/>
      </w:numPr>
      <w:tabs>
        <w:tab w:val="clear" w:pos="2265"/>
        <w:tab w:val="num" w:pos="993"/>
      </w:tabs>
      <w:spacing w:before="60" w:after="120" w:line="240" w:lineRule="auto"/>
      <w:ind w:left="0" w:firstLine="709"/>
      <w:contextualSpacing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d">
    <w:name w:val="header"/>
    <w:basedOn w:val="a5"/>
    <w:link w:val="ae"/>
    <w:uiPriority w:val="99"/>
    <w:unhideWhenUsed/>
    <w:rsid w:val="00BF0379"/>
    <w:pPr>
      <w:tabs>
        <w:tab w:val="center" w:pos="4677"/>
        <w:tab w:val="right" w:pos="9355"/>
      </w:tabs>
      <w:spacing w:after="0"/>
    </w:pPr>
  </w:style>
  <w:style w:type="character" w:customStyle="1" w:styleId="ab">
    <w:name w:val="Стиль для списка Знак"/>
    <w:basedOn w:val="a7"/>
    <w:link w:val="a1"/>
    <w:rsid w:val="00E348B5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ac">
    <w:name w:val="Перелік Знак"/>
    <w:basedOn w:val="ab"/>
    <w:link w:val="a3"/>
    <w:rsid w:val="00054DEF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ae">
    <w:name w:val="Верхний колонтитул Знак"/>
    <w:basedOn w:val="a7"/>
    <w:link w:val="ad"/>
    <w:uiPriority w:val="99"/>
    <w:rsid w:val="00BF0379"/>
    <w:rPr>
      <w:rFonts w:ascii="Times New Roman" w:hAnsi="Times New Roman"/>
      <w:sz w:val="28"/>
    </w:rPr>
  </w:style>
  <w:style w:type="paragraph" w:styleId="af">
    <w:name w:val="footer"/>
    <w:basedOn w:val="a5"/>
    <w:link w:val="af0"/>
    <w:uiPriority w:val="99"/>
    <w:unhideWhenUsed/>
    <w:rsid w:val="00BF0379"/>
    <w:pPr>
      <w:tabs>
        <w:tab w:val="center" w:pos="4677"/>
        <w:tab w:val="right" w:pos="9355"/>
      </w:tabs>
      <w:spacing w:after="0"/>
    </w:pPr>
  </w:style>
  <w:style w:type="character" w:customStyle="1" w:styleId="af0">
    <w:name w:val="Нижний колонтитул Знак"/>
    <w:basedOn w:val="a7"/>
    <w:link w:val="af"/>
    <w:uiPriority w:val="99"/>
    <w:rsid w:val="00BF0379"/>
    <w:rPr>
      <w:rFonts w:ascii="Times New Roman" w:hAnsi="Times New Roman"/>
      <w:sz w:val="28"/>
    </w:rPr>
  </w:style>
  <w:style w:type="paragraph" w:styleId="HTML">
    <w:name w:val="HTML Preformatted"/>
    <w:basedOn w:val="a5"/>
    <w:link w:val="HTML0"/>
    <w:uiPriority w:val="99"/>
    <w:semiHidden/>
    <w:unhideWhenUsed/>
    <w:rsid w:val="00BF03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7"/>
    <w:link w:val="HTML"/>
    <w:uiPriority w:val="99"/>
    <w:semiHidden/>
    <w:rsid w:val="00BF0379"/>
    <w:rPr>
      <w:rFonts w:ascii="Courier New" w:eastAsia="Times New Roman" w:hAnsi="Courier New" w:cs="Courier New"/>
      <w:sz w:val="20"/>
      <w:szCs w:val="20"/>
    </w:rPr>
  </w:style>
  <w:style w:type="paragraph" w:customStyle="1" w:styleId="af1">
    <w:name w:val="Код"/>
    <w:link w:val="af2"/>
    <w:qFormat/>
    <w:rsid w:val="00CB394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60" w:after="120" w:line="240" w:lineRule="auto"/>
      <w:ind w:firstLine="709"/>
      <w:contextualSpacing/>
    </w:pPr>
    <w:rPr>
      <w:rFonts w:ascii="Courier New" w:eastAsia="Times New Roman" w:hAnsi="Courier New" w:cs="Courier New"/>
      <w:noProof/>
      <w:sz w:val="24"/>
      <w:szCs w:val="20"/>
    </w:rPr>
  </w:style>
  <w:style w:type="character" w:customStyle="1" w:styleId="af2">
    <w:name w:val="Код Знак"/>
    <w:basedOn w:val="a7"/>
    <w:link w:val="af1"/>
    <w:rsid w:val="00CB3942"/>
    <w:rPr>
      <w:rFonts w:ascii="Courier New" w:eastAsia="Times New Roman" w:hAnsi="Courier New" w:cs="Courier New"/>
      <w:noProof/>
      <w:sz w:val="24"/>
      <w:szCs w:val="20"/>
    </w:rPr>
  </w:style>
  <w:style w:type="paragraph" w:styleId="af3">
    <w:name w:val="Balloon Text"/>
    <w:basedOn w:val="a5"/>
    <w:link w:val="af4"/>
    <w:uiPriority w:val="99"/>
    <w:semiHidden/>
    <w:unhideWhenUsed/>
    <w:rsid w:val="004C0605"/>
    <w:pPr>
      <w:spacing w:after="0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7"/>
    <w:link w:val="af3"/>
    <w:uiPriority w:val="99"/>
    <w:semiHidden/>
    <w:rsid w:val="004C0605"/>
    <w:rPr>
      <w:rFonts w:ascii="Tahoma" w:hAnsi="Tahoma" w:cs="Tahoma"/>
      <w:sz w:val="16"/>
      <w:szCs w:val="16"/>
    </w:rPr>
  </w:style>
  <w:style w:type="paragraph" w:customStyle="1" w:styleId="af5">
    <w:name w:val="Рисунок"/>
    <w:next w:val="a"/>
    <w:link w:val="af6"/>
    <w:qFormat/>
    <w:rsid w:val="00E61002"/>
    <w:pPr>
      <w:spacing w:before="240" w:after="120" w:line="240" w:lineRule="auto"/>
      <w:jc w:val="center"/>
    </w:pPr>
    <w:rPr>
      <w:rFonts w:ascii="Times New Roman" w:hAnsi="Times New Roman"/>
      <w:noProof/>
      <w:sz w:val="28"/>
    </w:rPr>
  </w:style>
  <w:style w:type="paragraph" w:customStyle="1" w:styleId="a">
    <w:name w:val="Підпис під рисунком"/>
    <w:next w:val="a6"/>
    <w:link w:val="af7"/>
    <w:qFormat/>
    <w:rsid w:val="00D55DD1"/>
    <w:pPr>
      <w:numPr>
        <w:ilvl w:val="1"/>
        <w:numId w:val="13"/>
      </w:numPr>
      <w:spacing w:after="240" w:line="240" w:lineRule="auto"/>
      <w:jc w:val="center"/>
      <w:outlineLvl w:val="1"/>
    </w:pPr>
    <w:rPr>
      <w:rFonts w:ascii="Times New Roman" w:hAnsi="Times New Roman"/>
      <w:noProof/>
      <w:sz w:val="28"/>
    </w:rPr>
  </w:style>
  <w:style w:type="character" w:customStyle="1" w:styleId="af6">
    <w:name w:val="Рисунок Знак"/>
    <w:basedOn w:val="a7"/>
    <w:link w:val="af5"/>
    <w:rsid w:val="00E61002"/>
    <w:rPr>
      <w:rFonts w:ascii="Times New Roman" w:hAnsi="Times New Roman"/>
      <w:noProof/>
      <w:sz w:val="28"/>
    </w:rPr>
  </w:style>
  <w:style w:type="paragraph" w:styleId="af8">
    <w:name w:val="List Paragraph"/>
    <w:basedOn w:val="a5"/>
    <w:link w:val="af9"/>
    <w:uiPriority w:val="34"/>
    <w:rsid w:val="00CB0C76"/>
    <w:pPr>
      <w:ind w:left="720"/>
    </w:pPr>
  </w:style>
  <w:style w:type="character" w:customStyle="1" w:styleId="af7">
    <w:name w:val="Підпис під рисунком Знак"/>
    <w:basedOn w:val="af6"/>
    <w:link w:val="a"/>
    <w:rsid w:val="00D55DD1"/>
    <w:rPr>
      <w:rFonts w:ascii="Times New Roman" w:hAnsi="Times New Roman"/>
      <w:noProof/>
      <w:sz w:val="28"/>
    </w:rPr>
  </w:style>
  <w:style w:type="paragraph" w:customStyle="1" w:styleId="a2">
    <w:name w:val="Лістинга заголовок"/>
    <w:next w:val="af1"/>
    <w:link w:val="afa"/>
    <w:qFormat/>
    <w:rsid w:val="00FE5D6B"/>
    <w:pPr>
      <w:numPr>
        <w:ilvl w:val="1"/>
        <w:numId w:val="17"/>
      </w:numPr>
      <w:spacing w:before="120" w:after="60" w:line="240" w:lineRule="auto"/>
      <w:outlineLvl w:val="1"/>
    </w:pPr>
    <w:rPr>
      <w:rFonts w:ascii="Times New Roman" w:hAnsi="Times New Roman"/>
      <w:sz w:val="28"/>
    </w:rPr>
  </w:style>
  <w:style w:type="character" w:customStyle="1" w:styleId="af9">
    <w:name w:val="Абзац списка Знак"/>
    <w:basedOn w:val="a7"/>
    <w:link w:val="af8"/>
    <w:uiPriority w:val="34"/>
    <w:rsid w:val="00CB0C76"/>
    <w:rPr>
      <w:rFonts w:ascii="Times New Roman" w:hAnsi="Times New Roman"/>
      <w:sz w:val="28"/>
    </w:rPr>
  </w:style>
  <w:style w:type="character" w:customStyle="1" w:styleId="afa">
    <w:name w:val="Лістинга заголовок Знак"/>
    <w:basedOn w:val="af9"/>
    <w:link w:val="a2"/>
    <w:rsid w:val="00FE5D6B"/>
    <w:rPr>
      <w:rFonts w:ascii="Times New Roman" w:hAnsi="Times New Roman"/>
      <w:sz w:val="28"/>
    </w:rPr>
  </w:style>
  <w:style w:type="paragraph" w:customStyle="1" w:styleId="a0">
    <w:name w:val="Нумерований перелік"/>
    <w:link w:val="afb"/>
    <w:qFormat/>
    <w:rsid w:val="006D6782"/>
    <w:pPr>
      <w:numPr>
        <w:numId w:val="19"/>
      </w:numPr>
      <w:tabs>
        <w:tab w:val="left" w:pos="737"/>
      </w:tabs>
      <w:spacing w:before="120" w:after="120" w:line="240" w:lineRule="auto"/>
      <w:contextualSpacing/>
    </w:pPr>
    <w:rPr>
      <w:rFonts w:ascii="Times New Roman" w:eastAsia="MS Mincho" w:hAnsi="Times New Roman" w:cs="Times New Roman"/>
      <w:sz w:val="28"/>
      <w:szCs w:val="28"/>
      <w:lang w:eastAsia="ru-RU"/>
    </w:rPr>
  </w:style>
  <w:style w:type="character" w:customStyle="1" w:styleId="50">
    <w:name w:val="Заголовок 5 Знак"/>
    <w:basedOn w:val="a7"/>
    <w:link w:val="5"/>
    <w:uiPriority w:val="9"/>
    <w:rsid w:val="00F33498"/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character" w:customStyle="1" w:styleId="afb">
    <w:name w:val="Нумерований перелік Знак"/>
    <w:basedOn w:val="11"/>
    <w:link w:val="a0"/>
    <w:rsid w:val="006D6782"/>
    <w:rPr>
      <w:rFonts w:ascii="Times New Roman" w:eastAsia="MS Mincho" w:hAnsi="Times New Roman" w:cs="Times New Roman"/>
      <w:sz w:val="28"/>
      <w:szCs w:val="28"/>
      <w:lang w:val="ru-RU" w:eastAsia="ru-RU"/>
    </w:rPr>
  </w:style>
  <w:style w:type="paragraph" w:customStyle="1" w:styleId="12">
    <w:name w:val="Заголовок1"/>
    <w:basedOn w:val="a0"/>
    <w:link w:val="afc"/>
    <w:qFormat/>
    <w:rsid w:val="0059322B"/>
    <w:pPr>
      <w:numPr>
        <w:numId w:val="0"/>
      </w:numPr>
      <w:spacing w:before="360" w:after="240"/>
      <w:jc w:val="center"/>
    </w:pPr>
    <w:rPr>
      <w:b/>
      <w:caps/>
    </w:rPr>
  </w:style>
  <w:style w:type="paragraph" w:styleId="41">
    <w:name w:val="List 4"/>
    <w:basedOn w:val="a5"/>
    <w:link w:val="42"/>
    <w:rsid w:val="00792F58"/>
    <w:pPr>
      <w:spacing w:after="0"/>
      <w:ind w:left="1132" w:hanging="283"/>
    </w:pPr>
    <w:rPr>
      <w:rFonts w:eastAsia="Times New Roman" w:cs="Times New Roman"/>
      <w:szCs w:val="20"/>
      <w:lang w:val="ru-RU" w:eastAsia="ru-RU"/>
    </w:rPr>
  </w:style>
  <w:style w:type="character" w:customStyle="1" w:styleId="afc">
    <w:name w:val="Заголовок Знак"/>
    <w:basedOn w:val="afb"/>
    <w:link w:val="12"/>
    <w:rsid w:val="0059322B"/>
    <w:rPr>
      <w:rFonts w:ascii="Times New Roman" w:eastAsia="MS Mincho" w:hAnsi="Times New Roman" w:cs="Times New Roman"/>
      <w:b/>
      <w:caps/>
      <w:sz w:val="28"/>
      <w:szCs w:val="28"/>
      <w:lang w:val="ru-RU" w:eastAsia="ru-RU"/>
    </w:rPr>
  </w:style>
  <w:style w:type="paragraph" w:customStyle="1" w:styleId="a4">
    <w:name w:val="Джерела посилання"/>
    <w:basedOn w:val="41"/>
    <w:link w:val="afd"/>
    <w:qFormat/>
    <w:rsid w:val="00792F58"/>
    <w:pPr>
      <w:numPr>
        <w:numId w:val="23"/>
      </w:numPr>
    </w:pPr>
    <w:rPr>
      <w:lang w:val="uk-UA"/>
    </w:rPr>
  </w:style>
  <w:style w:type="character" w:customStyle="1" w:styleId="42">
    <w:name w:val="Список 4 Знак"/>
    <w:basedOn w:val="a7"/>
    <w:link w:val="41"/>
    <w:rsid w:val="00792F58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afd">
    <w:name w:val="Джерела посилання Знак"/>
    <w:basedOn w:val="42"/>
    <w:link w:val="a4"/>
    <w:rsid w:val="00792F58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afe">
    <w:name w:val="СтильПодрисуночной подписи"/>
    <w:rsid w:val="003D3800"/>
    <w:pPr>
      <w:spacing w:before="120" w:after="360" w:line="240" w:lineRule="auto"/>
      <w:ind w:left="1134" w:right="1134"/>
      <w:jc w:val="center"/>
    </w:pPr>
    <w:rPr>
      <w:rFonts w:ascii="Times New Roman" w:eastAsia="MS Mincho" w:hAnsi="Times New Roman" w:cs="Arial"/>
      <w:sz w:val="28"/>
      <w:szCs w:val="28"/>
      <w:lang w:val="ru-RU" w:eastAsia="ru-RU"/>
    </w:rPr>
  </w:style>
  <w:style w:type="paragraph" w:styleId="aff">
    <w:name w:val="Normal (Web)"/>
    <w:basedOn w:val="a5"/>
    <w:uiPriority w:val="99"/>
    <w:unhideWhenUsed/>
    <w:rsid w:val="008C27D3"/>
    <w:pPr>
      <w:spacing w:before="100" w:beforeAutospacing="1" w:after="100" w:afterAutospacing="1"/>
      <w:ind w:firstLine="0"/>
      <w:contextualSpacing w:val="0"/>
      <w:jc w:val="left"/>
    </w:pPr>
    <w:rPr>
      <w:rFonts w:eastAsia="Times New Roman" w:cs="Times New Roman"/>
      <w:sz w:val="24"/>
      <w:szCs w:val="24"/>
    </w:rPr>
  </w:style>
  <w:style w:type="table" w:styleId="aff0">
    <w:name w:val="Table Grid"/>
    <w:basedOn w:val="a8"/>
    <w:uiPriority w:val="59"/>
    <w:rsid w:val="003023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1">
    <w:name w:val="HTML Code"/>
    <w:basedOn w:val="a7"/>
    <w:uiPriority w:val="99"/>
    <w:semiHidden/>
    <w:unhideWhenUsed/>
    <w:rsid w:val="009871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3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5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99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8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22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7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11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05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7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4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4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7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9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2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8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2kurs\&#1051;&#1072;&#1073;&#1086;&#1088;&#1072;&#1090;&#1086;&#1088;&#1085;&#1072;%20&#1088;&#1086;&#1073;&#1086;&#1090;&#1072;%202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Лабораторна робота 2</Template>
  <TotalTime>290</TotalTime>
  <Pages>4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Ярослав Спичак</dc:creator>
  <cp:lastModifiedBy>Yaroslav Spychak</cp:lastModifiedBy>
  <cp:revision>30</cp:revision>
  <dcterms:created xsi:type="dcterms:W3CDTF">2024-10-09T00:34:00Z</dcterms:created>
  <dcterms:modified xsi:type="dcterms:W3CDTF">2025-11-28T20:52:00Z</dcterms:modified>
</cp:coreProperties>
</file>