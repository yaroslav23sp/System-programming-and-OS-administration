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8FFE" w14:textId="75005232" w:rsidR="0069082E" w:rsidRPr="004213A9" w:rsidRDefault="003D3800" w:rsidP="00A368D1">
      <w:pPr>
        <w:pStyle w:val="1"/>
        <w:numPr>
          <w:ilvl w:val="0"/>
          <w:numId w:val="0"/>
        </w:numPr>
        <w:rPr>
          <w:noProof/>
        </w:rPr>
      </w:pPr>
      <w:bookmarkStart w:id="0" w:name="_Toc118876418"/>
      <w:r w:rsidRPr="004213A9">
        <w:rPr>
          <w:noProof/>
        </w:rPr>
        <w:t xml:space="preserve">Лабораторна робота № </w:t>
      </w:r>
      <w:r w:rsidR="00712654" w:rsidRPr="004213A9">
        <w:rPr>
          <w:noProof/>
        </w:rPr>
        <w:t>6</w:t>
      </w:r>
      <w:r w:rsidRPr="004213A9">
        <w:rPr>
          <w:noProof/>
        </w:rPr>
        <w:t>.</w:t>
      </w:r>
      <w:r w:rsidRPr="004213A9">
        <w:rPr>
          <w:noProof/>
        </w:rPr>
        <w:br/>
      </w:r>
      <w:bookmarkEnd w:id="0"/>
      <w:r w:rsidR="00A368D1" w:rsidRPr="004213A9">
        <w:rPr>
          <w:noProof/>
        </w:rPr>
        <w:t>Системне програмування та адміністрування ОС</w:t>
      </w:r>
    </w:p>
    <w:p w14:paraId="2FDCC591" w14:textId="77777777" w:rsidR="00712654" w:rsidRPr="004213A9" w:rsidRDefault="00712654" w:rsidP="00712654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23E63C58" w14:textId="77777777" w:rsidR="00712654" w:rsidRPr="004213A9" w:rsidRDefault="00712654" w:rsidP="00712654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3D562B66" w14:textId="77777777" w:rsidR="00712654" w:rsidRPr="004213A9" w:rsidRDefault="00712654" w:rsidP="00712654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7E0DD206" w14:textId="77777777" w:rsidR="00712654" w:rsidRPr="004213A9" w:rsidRDefault="00712654" w:rsidP="00712654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574772C5" w14:textId="77777777" w:rsidR="00712654" w:rsidRPr="004213A9" w:rsidRDefault="00712654" w:rsidP="00712654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16C978DF" w14:textId="77777777" w:rsidR="00712654" w:rsidRPr="004213A9" w:rsidRDefault="00712654" w:rsidP="00712654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66953CDC" w14:textId="6B0AC236" w:rsidR="003023B4" w:rsidRPr="004213A9" w:rsidRDefault="003023B4" w:rsidP="00712654">
      <w:pPr>
        <w:pStyle w:val="2"/>
        <w:rPr>
          <w:noProof/>
        </w:rPr>
      </w:pPr>
      <w:r w:rsidRPr="004213A9">
        <w:rPr>
          <w:noProof/>
        </w:rPr>
        <w:t>Завдання на роботу</w:t>
      </w:r>
    </w:p>
    <w:p w14:paraId="4600D7B7" w14:textId="2D2A0CEC" w:rsidR="009E7E97" w:rsidRPr="004213A9" w:rsidRDefault="008C27D8" w:rsidP="009E7E97">
      <w:pPr>
        <w:rPr>
          <w:noProof/>
        </w:rPr>
      </w:pPr>
      <w:r w:rsidRPr="004213A9">
        <w:rPr>
          <w:noProof/>
        </w:rPr>
        <w:t>С</w:t>
      </w:r>
      <w:r w:rsidRPr="004213A9">
        <w:rPr>
          <w:noProof/>
        </w:rPr>
        <w:t>творити dockerfile, який запускатиме jenkins master та builder</w:t>
      </w:r>
      <w:r w:rsidRPr="004213A9">
        <w:rPr>
          <w:noProof/>
        </w:rPr>
        <w:t>.</w:t>
      </w:r>
    </w:p>
    <w:p w14:paraId="6C4E98E7" w14:textId="377D0AEF" w:rsidR="003D3800" w:rsidRPr="004213A9" w:rsidRDefault="003023B4" w:rsidP="003023B4">
      <w:pPr>
        <w:pStyle w:val="2"/>
        <w:spacing w:before="240" w:after="0"/>
        <w:rPr>
          <w:noProof/>
        </w:rPr>
      </w:pPr>
      <w:r w:rsidRPr="004213A9">
        <w:rPr>
          <w:noProof/>
        </w:rPr>
        <w:t>Хід роботи</w:t>
      </w:r>
    </w:p>
    <w:p w14:paraId="0D1D5871" w14:textId="413E8FC1" w:rsidR="00674E87" w:rsidRPr="004213A9" w:rsidRDefault="00987110" w:rsidP="003023B4">
      <w:pPr>
        <w:pStyle w:val="3"/>
        <w:spacing w:before="120" w:after="0"/>
        <w:rPr>
          <w:b/>
          <w:noProof/>
        </w:rPr>
      </w:pPr>
      <w:r w:rsidRPr="004213A9">
        <w:rPr>
          <w:b/>
          <w:noProof/>
        </w:rPr>
        <w:t>Виконання завдання</w:t>
      </w:r>
      <w:r w:rsidR="00C91FB4" w:rsidRPr="004213A9">
        <w:rPr>
          <w:b/>
          <w:noProof/>
        </w:rPr>
        <w:t xml:space="preserve"> </w:t>
      </w:r>
    </w:p>
    <w:p w14:paraId="3C5CC334" w14:textId="33D97136" w:rsidR="008C27D8" w:rsidRPr="004213A9" w:rsidRDefault="008C27D8" w:rsidP="008C27D8">
      <w:pPr>
        <w:pStyle w:val="a0"/>
        <w:rPr>
          <w:noProof/>
        </w:rPr>
      </w:pPr>
      <w:r w:rsidRPr="004213A9">
        <w:rPr>
          <w:noProof/>
        </w:rPr>
        <w:t>Встановлення Docker: На віртуальній машині Ubuntu було інстальовано середовище контейнеризації Docker та налаштовано права доступу для поточного користувача.</w:t>
      </w:r>
    </w:p>
    <w:p w14:paraId="4DB96B9F" w14:textId="74A82995" w:rsidR="008C27D8" w:rsidRPr="004213A9" w:rsidRDefault="008C27D8" w:rsidP="008C27D8">
      <w:pPr>
        <w:pStyle w:val="a0"/>
        <w:rPr>
          <w:noProof/>
        </w:rPr>
      </w:pPr>
      <w:r w:rsidRPr="004213A9">
        <w:rPr>
          <w:noProof/>
        </w:rPr>
        <w:t xml:space="preserve">Створення Dockerfile: Створено файл інструкцій </w:t>
      </w:r>
      <w:r w:rsidRPr="004213A9">
        <w:rPr>
          <w:rStyle w:val="HTML1"/>
          <w:rFonts w:ascii="Times New Roman" w:eastAsia="MS Mincho" w:hAnsi="Times New Roman" w:cs="Times New Roman"/>
          <w:noProof/>
          <w:sz w:val="28"/>
          <w:szCs w:val="28"/>
        </w:rPr>
        <w:t>Dockerfile</w:t>
      </w:r>
      <w:r w:rsidRPr="004213A9">
        <w:rPr>
          <w:noProof/>
        </w:rPr>
        <w:t>, який описує процес збірки образу:</w:t>
      </w:r>
    </w:p>
    <w:p w14:paraId="5D628269" w14:textId="77777777" w:rsidR="008C27D8" w:rsidRPr="004213A9" w:rsidRDefault="008C27D8" w:rsidP="008C27D8">
      <w:pPr>
        <w:pStyle w:val="a3"/>
        <w:rPr>
          <w:noProof/>
        </w:rPr>
      </w:pPr>
      <w:r w:rsidRPr="004213A9">
        <w:rPr>
          <w:noProof/>
        </w:rPr>
        <w:t xml:space="preserve">Base Image: Використано офіційний образ </w:t>
      </w:r>
      <w:r w:rsidRPr="004213A9">
        <w:rPr>
          <w:rStyle w:val="HTML1"/>
          <w:rFonts w:ascii="Times New Roman" w:hAnsi="Times New Roman" w:cs="Times New Roman"/>
          <w:noProof/>
          <w:sz w:val="28"/>
          <w:szCs w:val="28"/>
        </w:rPr>
        <w:t>jenkins/jenkins:lts</w:t>
      </w:r>
      <w:r w:rsidRPr="004213A9">
        <w:rPr>
          <w:noProof/>
        </w:rPr>
        <w:t>.</w:t>
      </w:r>
    </w:p>
    <w:p w14:paraId="2731D335" w14:textId="77777777" w:rsidR="008C27D8" w:rsidRPr="004213A9" w:rsidRDefault="008C27D8" w:rsidP="008C27D8">
      <w:pPr>
        <w:pStyle w:val="a3"/>
        <w:rPr>
          <w:noProof/>
        </w:rPr>
      </w:pPr>
      <w:r w:rsidRPr="004213A9">
        <w:rPr>
          <w:noProof/>
        </w:rPr>
        <w:t xml:space="preserve">User Switching: Перехід на користувача </w:t>
      </w:r>
      <w:r w:rsidRPr="004213A9">
        <w:rPr>
          <w:rStyle w:val="HTML1"/>
          <w:rFonts w:ascii="Times New Roman" w:hAnsi="Times New Roman" w:cs="Times New Roman"/>
          <w:noProof/>
          <w:sz w:val="28"/>
          <w:szCs w:val="28"/>
        </w:rPr>
        <w:t>root</w:t>
      </w:r>
      <w:r w:rsidRPr="004213A9">
        <w:rPr>
          <w:noProof/>
        </w:rPr>
        <w:t xml:space="preserve"> для виконання системних налаштувань.</w:t>
      </w:r>
    </w:p>
    <w:p w14:paraId="3D8062A8" w14:textId="37D8FFBB" w:rsidR="008C27D8" w:rsidRPr="004213A9" w:rsidRDefault="008C27D8" w:rsidP="008C27D8">
      <w:pPr>
        <w:pStyle w:val="a3"/>
        <w:rPr>
          <w:noProof/>
        </w:rPr>
      </w:pPr>
      <w:r w:rsidRPr="004213A9">
        <w:rPr>
          <w:noProof/>
        </w:rPr>
        <w:t xml:space="preserve">Install Tools: Встановлено пакети </w:t>
      </w:r>
      <w:r w:rsidRPr="004213A9">
        <w:rPr>
          <w:rStyle w:val="HTML1"/>
          <w:rFonts w:ascii="Times New Roman" w:hAnsi="Times New Roman" w:cs="Times New Roman"/>
          <w:noProof/>
          <w:sz w:val="28"/>
          <w:szCs w:val="28"/>
        </w:rPr>
        <w:t>rpm</w:t>
      </w:r>
      <w:r w:rsidRPr="004213A9">
        <w:rPr>
          <w:noProof/>
        </w:rPr>
        <w:t xml:space="preserve">, </w:t>
      </w:r>
      <w:r w:rsidRPr="004213A9">
        <w:rPr>
          <w:rStyle w:val="HTML1"/>
          <w:rFonts w:ascii="Times New Roman" w:hAnsi="Times New Roman" w:cs="Times New Roman"/>
          <w:noProof/>
          <w:sz w:val="28"/>
          <w:szCs w:val="28"/>
        </w:rPr>
        <w:t>build-essential</w:t>
      </w:r>
      <w:r w:rsidRPr="004213A9">
        <w:rPr>
          <w:noProof/>
        </w:rPr>
        <w:t xml:space="preserve"> та </w:t>
      </w:r>
      <w:r w:rsidRPr="004213A9">
        <w:rPr>
          <w:rStyle w:val="HTML1"/>
          <w:rFonts w:ascii="Times New Roman" w:hAnsi="Times New Roman" w:cs="Times New Roman"/>
          <w:noProof/>
          <w:sz w:val="28"/>
          <w:szCs w:val="28"/>
        </w:rPr>
        <w:t>git</w:t>
      </w:r>
      <w:r w:rsidRPr="004213A9">
        <w:rPr>
          <w:noProof/>
        </w:rPr>
        <w:t>, які необхідні для виконання попередніх завдань курсу.</w:t>
      </w:r>
    </w:p>
    <w:p w14:paraId="0155AF09" w14:textId="77777777" w:rsidR="008C27D8" w:rsidRPr="004213A9" w:rsidRDefault="008C27D8" w:rsidP="008C27D8">
      <w:pPr>
        <w:pStyle w:val="a3"/>
        <w:rPr>
          <w:noProof/>
        </w:rPr>
      </w:pPr>
      <w:r w:rsidRPr="004213A9">
        <w:rPr>
          <w:noProof/>
        </w:rPr>
        <w:t xml:space="preserve">Finalize: Повернення до користувача </w:t>
      </w:r>
      <w:r w:rsidRPr="004213A9">
        <w:rPr>
          <w:rStyle w:val="HTML1"/>
          <w:rFonts w:ascii="Times New Roman" w:hAnsi="Times New Roman" w:cs="Times New Roman"/>
          <w:noProof/>
          <w:sz w:val="28"/>
          <w:szCs w:val="28"/>
        </w:rPr>
        <w:t>jenkins</w:t>
      </w:r>
      <w:r w:rsidRPr="004213A9">
        <w:rPr>
          <w:noProof/>
        </w:rPr>
        <w:t>.</w:t>
      </w:r>
    </w:p>
    <w:p w14:paraId="4F28A43E" w14:textId="3BD81416" w:rsidR="008C27D8" w:rsidRPr="004213A9" w:rsidRDefault="008C27D8" w:rsidP="008C27D8">
      <w:pPr>
        <w:pStyle w:val="a0"/>
        <w:rPr>
          <w:noProof/>
        </w:rPr>
      </w:pPr>
      <w:r w:rsidRPr="004213A9">
        <w:rPr>
          <w:noProof/>
        </w:rPr>
        <w:t>Збірка та запуск:</w:t>
      </w:r>
    </w:p>
    <w:p w14:paraId="6531AC4C" w14:textId="77777777" w:rsidR="008C27D8" w:rsidRPr="004213A9" w:rsidRDefault="008C27D8" w:rsidP="008C27D8">
      <w:pPr>
        <w:pStyle w:val="a3"/>
        <w:rPr>
          <w:noProof/>
        </w:rPr>
      </w:pPr>
      <w:r w:rsidRPr="004213A9">
        <w:rPr>
          <w:noProof/>
        </w:rPr>
        <w:t xml:space="preserve">Виконано збірку кастомного образу командою: </w:t>
      </w:r>
      <w:r w:rsidRPr="004213A9">
        <w:rPr>
          <w:rStyle w:val="HTML1"/>
          <w:rFonts w:ascii="Times New Roman" w:hAnsi="Times New Roman" w:cs="Times New Roman"/>
          <w:noProof/>
          <w:sz w:val="28"/>
          <w:szCs w:val="28"/>
        </w:rPr>
        <w:t>docker build -t my-jenkins .</w:t>
      </w:r>
    </w:p>
    <w:p w14:paraId="5C0A533C" w14:textId="432F9295" w:rsidR="009E7E97" w:rsidRPr="004213A9" w:rsidRDefault="008C27D8" w:rsidP="008C27D8">
      <w:pPr>
        <w:pStyle w:val="a3"/>
        <w:rPr>
          <w:noProof/>
        </w:rPr>
      </w:pPr>
      <w:r w:rsidRPr="004213A9">
        <w:rPr>
          <w:noProof/>
        </w:rPr>
        <w:t>Запущено контейнер у фоновому режимі з прокиданням порту 8080</w:t>
      </w:r>
      <w:r w:rsidR="004213A9">
        <w:rPr>
          <w:noProof/>
        </w:rPr>
        <w:t>.</w:t>
      </w:r>
    </w:p>
    <w:p w14:paraId="7E36522A" w14:textId="6A04FAEB" w:rsidR="003023B4" w:rsidRPr="004213A9" w:rsidRDefault="003023B4" w:rsidP="003023B4">
      <w:pPr>
        <w:rPr>
          <w:noProof/>
        </w:rPr>
      </w:pPr>
      <w:r w:rsidRPr="004213A9">
        <w:rPr>
          <w:noProof/>
        </w:rPr>
        <w:t xml:space="preserve">У лістингу </w:t>
      </w:r>
      <w:r w:rsidR="008C27D8" w:rsidRPr="004213A9">
        <w:rPr>
          <w:noProof/>
        </w:rPr>
        <w:t>6</w:t>
      </w:r>
      <w:r w:rsidRPr="004213A9">
        <w:rPr>
          <w:noProof/>
        </w:rPr>
        <w:t xml:space="preserve">.1 представлено код </w:t>
      </w:r>
      <w:r w:rsidR="0044484E" w:rsidRPr="004213A9">
        <w:rPr>
          <w:noProof/>
        </w:rPr>
        <w:t xml:space="preserve">файлу </w:t>
      </w:r>
      <w:r w:rsidR="008C27D8" w:rsidRPr="004213A9">
        <w:rPr>
          <w:noProof/>
        </w:rPr>
        <w:t>Dockerfile</w:t>
      </w:r>
    </w:p>
    <w:p w14:paraId="1A2593CE" w14:textId="645C8DA8" w:rsidR="004B149B" w:rsidRPr="004213A9" w:rsidRDefault="003023B4" w:rsidP="009E7E97">
      <w:pPr>
        <w:rPr>
          <w:noProof/>
        </w:rPr>
      </w:pPr>
      <w:r w:rsidRPr="004213A9">
        <w:rPr>
          <w:noProof/>
        </w:rPr>
        <w:t xml:space="preserve">Лістинг </w:t>
      </w:r>
      <w:r w:rsidR="008C27D8" w:rsidRPr="004213A9">
        <w:rPr>
          <w:noProof/>
        </w:rPr>
        <w:t>6</w:t>
      </w:r>
      <w:r w:rsidRPr="004213A9">
        <w:rPr>
          <w:noProof/>
        </w:rPr>
        <w:t xml:space="preserve">.1 – Код </w:t>
      </w:r>
      <w:r w:rsidR="0044484E" w:rsidRPr="004213A9">
        <w:rPr>
          <w:noProof/>
        </w:rPr>
        <w:t xml:space="preserve">файлу </w:t>
      </w:r>
      <w:r w:rsidR="008C27D8" w:rsidRPr="004213A9">
        <w:rPr>
          <w:noProof/>
        </w:rPr>
        <w:t>Dockerfile</w:t>
      </w:r>
    </w:p>
    <w:p w14:paraId="7CD18909" w14:textId="77777777" w:rsidR="008C27D8" w:rsidRPr="004213A9" w:rsidRDefault="008C27D8" w:rsidP="008C27D8">
      <w:pPr>
        <w:pStyle w:val="af1"/>
      </w:pPr>
      <w:r w:rsidRPr="004213A9">
        <w:t>FROM jenkins/jenkins:lts</w:t>
      </w:r>
    </w:p>
    <w:p w14:paraId="0D8323F2" w14:textId="77777777" w:rsidR="008C27D8" w:rsidRPr="004213A9" w:rsidRDefault="008C27D8" w:rsidP="008C27D8">
      <w:pPr>
        <w:pStyle w:val="af1"/>
      </w:pPr>
    </w:p>
    <w:p w14:paraId="4AA200E5" w14:textId="77777777" w:rsidR="008C27D8" w:rsidRPr="004213A9" w:rsidRDefault="008C27D8" w:rsidP="008C27D8">
      <w:pPr>
        <w:pStyle w:val="af1"/>
      </w:pPr>
      <w:r w:rsidRPr="004213A9">
        <w:t>USER root</w:t>
      </w:r>
    </w:p>
    <w:p w14:paraId="44093AEA" w14:textId="77777777" w:rsidR="008C27D8" w:rsidRPr="004213A9" w:rsidRDefault="008C27D8" w:rsidP="008C27D8">
      <w:pPr>
        <w:pStyle w:val="af1"/>
      </w:pPr>
    </w:p>
    <w:p w14:paraId="7E530274" w14:textId="77777777" w:rsidR="008C27D8" w:rsidRPr="004213A9" w:rsidRDefault="008C27D8" w:rsidP="008C27D8">
      <w:pPr>
        <w:pStyle w:val="af1"/>
      </w:pPr>
      <w:r w:rsidRPr="004213A9">
        <w:t>RUN apt-get update &amp;&amp; \</w:t>
      </w:r>
    </w:p>
    <w:p w14:paraId="51921393" w14:textId="77777777" w:rsidR="008C27D8" w:rsidRPr="004213A9" w:rsidRDefault="008C27D8" w:rsidP="008C27D8">
      <w:pPr>
        <w:pStyle w:val="af1"/>
      </w:pPr>
      <w:r w:rsidRPr="004213A9">
        <w:t xml:space="preserve">    apt-get install -y rpm build-essential git &amp;&amp; \</w:t>
      </w:r>
    </w:p>
    <w:p w14:paraId="37F92081" w14:textId="0AC660CE" w:rsidR="008C27D8" w:rsidRPr="004213A9" w:rsidRDefault="008C27D8" w:rsidP="008C27D8">
      <w:pPr>
        <w:pStyle w:val="af1"/>
      </w:pPr>
      <w:r w:rsidRPr="004213A9">
        <w:t xml:space="preserve">    rm -rf /var/lib/apt/lists/*</w:t>
      </w:r>
    </w:p>
    <w:p w14:paraId="777C8351" w14:textId="77777777" w:rsidR="008C27D8" w:rsidRPr="004213A9" w:rsidRDefault="008C27D8" w:rsidP="008C27D8">
      <w:pPr>
        <w:pStyle w:val="af1"/>
      </w:pPr>
    </w:p>
    <w:p w14:paraId="1E05726D" w14:textId="7820CC83" w:rsidR="009E7E97" w:rsidRPr="004213A9" w:rsidRDefault="008C27D8" w:rsidP="008C27D8">
      <w:pPr>
        <w:pStyle w:val="af1"/>
      </w:pPr>
      <w:r w:rsidRPr="004213A9">
        <w:t>USER jenkins</w:t>
      </w:r>
    </w:p>
    <w:p w14:paraId="2858740F" w14:textId="11BFCA83" w:rsidR="009E7E97" w:rsidRPr="004213A9" w:rsidRDefault="009767FA" w:rsidP="00712654">
      <w:pPr>
        <w:pStyle w:val="3"/>
        <w:rPr>
          <w:b/>
          <w:bCs/>
          <w:noProof/>
        </w:rPr>
      </w:pPr>
      <w:r w:rsidRPr="004213A9">
        <w:rPr>
          <w:b/>
          <w:bCs/>
          <w:noProof/>
        </w:rPr>
        <w:t>Тестування роботи</w:t>
      </w:r>
    </w:p>
    <w:p w14:paraId="01AF6D0F" w14:textId="3F8F28CB" w:rsidR="008C27D8" w:rsidRPr="004213A9" w:rsidRDefault="008C27D8" w:rsidP="008C27D8">
      <w:pPr>
        <w:pStyle w:val="a0"/>
        <w:numPr>
          <w:ilvl w:val="0"/>
          <w:numId w:val="40"/>
        </w:numPr>
        <w:rPr>
          <w:noProof/>
        </w:rPr>
      </w:pPr>
      <w:r w:rsidRPr="004213A9">
        <w:rPr>
          <w:noProof/>
        </w:rPr>
        <w:t>Перевірка контейнера: Команда docker ps підтвердила, що контейнер jenkins-server знаходиться у статусі Up.</w:t>
      </w:r>
    </w:p>
    <w:p w14:paraId="41F782DC" w14:textId="721CC02C" w:rsidR="008C27D8" w:rsidRPr="004213A9" w:rsidRDefault="008C27D8" w:rsidP="008C27D8">
      <w:pPr>
        <w:pStyle w:val="a0"/>
        <w:rPr>
          <w:noProof/>
        </w:rPr>
      </w:pPr>
      <w:r w:rsidRPr="004213A9">
        <w:rPr>
          <w:noProof/>
        </w:rPr>
        <w:t>Отримання доступу: Через команду docker exec було отримано початковий пароль адміністратора.</w:t>
      </w:r>
    </w:p>
    <w:p w14:paraId="05C8C289" w14:textId="67681946" w:rsidR="00712654" w:rsidRPr="004213A9" w:rsidRDefault="008C27D8" w:rsidP="004213A9">
      <w:pPr>
        <w:pStyle w:val="a0"/>
        <w:rPr>
          <w:noProof/>
        </w:rPr>
      </w:pPr>
      <w:r w:rsidRPr="004213A9">
        <w:rPr>
          <w:noProof/>
        </w:rPr>
        <w:lastRenderedPageBreak/>
        <w:t>Веб-інтерфейс: У браузері відкрито адресу http://localhost:8080. Після введення пароля успішно завантажилася сторінка налаштування Jenkins.</w:t>
      </w:r>
    </w:p>
    <w:p w14:paraId="694E3C81" w14:textId="7DCE23EB" w:rsidR="009767FA" w:rsidRPr="004213A9" w:rsidRDefault="009767FA" w:rsidP="009767FA">
      <w:pPr>
        <w:rPr>
          <w:rFonts w:cs="Times New Roman"/>
          <w:noProof/>
          <w:szCs w:val="28"/>
        </w:rPr>
      </w:pPr>
      <w:r w:rsidRPr="004213A9">
        <w:rPr>
          <w:rFonts w:cs="Times New Roman"/>
          <w:noProof/>
          <w:szCs w:val="28"/>
        </w:rPr>
        <w:t xml:space="preserve">Результат виконання представлено на рисунку </w:t>
      </w:r>
      <w:r w:rsidR="00712654" w:rsidRPr="004213A9">
        <w:rPr>
          <w:rFonts w:cs="Times New Roman"/>
          <w:noProof/>
          <w:szCs w:val="28"/>
        </w:rPr>
        <w:t>6</w:t>
      </w:r>
      <w:r w:rsidRPr="004213A9">
        <w:rPr>
          <w:rFonts w:cs="Times New Roman"/>
          <w:noProof/>
          <w:szCs w:val="28"/>
        </w:rPr>
        <w:t>.1</w:t>
      </w:r>
      <w:r w:rsidR="008552F8">
        <w:rPr>
          <w:rFonts w:cs="Times New Roman"/>
          <w:noProof/>
          <w:szCs w:val="28"/>
        </w:rPr>
        <w:t>-6.2</w:t>
      </w:r>
      <w:r w:rsidRPr="004213A9">
        <w:rPr>
          <w:rFonts w:cs="Times New Roman"/>
          <w:noProof/>
          <w:szCs w:val="28"/>
        </w:rPr>
        <w:t>.</w:t>
      </w:r>
    </w:p>
    <w:p w14:paraId="76A87825" w14:textId="27AA365F" w:rsidR="007C629B" w:rsidRPr="004213A9" w:rsidRDefault="008C27D8" w:rsidP="007C629B">
      <w:pPr>
        <w:pStyle w:val="af5"/>
      </w:pPr>
      <w:r w:rsidRPr="004213A9">
        <w:drawing>
          <wp:inline distT="0" distB="0" distL="0" distR="0" wp14:anchorId="47F4A9DC" wp14:editId="5BF5FA84">
            <wp:extent cx="5940425" cy="18967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1822" w14:textId="77777777" w:rsidR="00712654" w:rsidRPr="004213A9" w:rsidRDefault="00712654" w:rsidP="00712654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337685F1" w14:textId="77777777" w:rsidR="00712654" w:rsidRPr="004213A9" w:rsidRDefault="00712654" w:rsidP="00712654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5F70C84E" w14:textId="77777777" w:rsidR="00712654" w:rsidRPr="004213A9" w:rsidRDefault="00712654" w:rsidP="00712654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0723E6AE" w14:textId="77777777" w:rsidR="00712654" w:rsidRPr="004213A9" w:rsidRDefault="00712654" w:rsidP="00712654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7195BEFA" w14:textId="77777777" w:rsidR="00712654" w:rsidRPr="004213A9" w:rsidRDefault="00712654" w:rsidP="00712654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733C3685" w14:textId="77777777" w:rsidR="00712654" w:rsidRPr="004213A9" w:rsidRDefault="00712654" w:rsidP="00712654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49278AD6" w14:textId="2A6FACE6" w:rsidR="007C629B" w:rsidRPr="004213A9" w:rsidRDefault="007C629B" w:rsidP="00712654">
      <w:pPr>
        <w:pStyle w:val="a"/>
      </w:pPr>
      <w:r w:rsidRPr="004213A9">
        <w:t>Консоль</w:t>
      </w:r>
      <w:r w:rsidR="00F96D60" w:rsidRPr="004213A9">
        <w:t xml:space="preserve"> з перевірками</w:t>
      </w:r>
    </w:p>
    <w:p w14:paraId="4206AAFB" w14:textId="0E977F35" w:rsidR="0093008D" w:rsidRPr="004213A9" w:rsidRDefault="00712654" w:rsidP="0093008D">
      <w:pPr>
        <w:pStyle w:val="af5"/>
      </w:pPr>
      <w:r w:rsidRPr="004213A9">
        <w:drawing>
          <wp:inline distT="0" distB="0" distL="0" distR="0" wp14:anchorId="64F7C747" wp14:editId="75158F26">
            <wp:extent cx="5940425" cy="3870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9554" w14:textId="5599AF5D" w:rsidR="0093008D" w:rsidRPr="004213A9" w:rsidRDefault="00F96D60" w:rsidP="0093008D">
      <w:pPr>
        <w:pStyle w:val="a"/>
      </w:pPr>
      <w:r w:rsidRPr="004213A9">
        <w:t xml:space="preserve">Встановлений </w:t>
      </w:r>
      <w:r w:rsidRPr="004213A9">
        <w:rPr>
          <w:rFonts w:eastAsia="Times New Roman"/>
        </w:rPr>
        <w:t>Jenkins</w:t>
      </w:r>
    </w:p>
    <w:p w14:paraId="5B12058E" w14:textId="706F763A" w:rsidR="00330374" w:rsidRPr="004213A9" w:rsidRDefault="006D6782" w:rsidP="00A31DD6">
      <w:pPr>
        <w:pStyle w:val="2"/>
        <w:rPr>
          <w:noProof/>
        </w:rPr>
      </w:pPr>
      <w:r w:rsidRPr="004213A9">
        <w:rPr>
          <w:noProof/>
        </w:rPr>
        <w:t>Висновки</w:t>
      </w:r>
    </w:p>
    <w:p w14:paraId="7F1771BF" w14:textId="105F6876" w:rsidR="00681070" w:rsidRPr="004213A9" w:rsidRDefault="004213A9" w:rsidP="0044484E">
      <w:pPr>
        <w:rPr>
          <w:noProof/>
        </w:rPr>
      </w:pPr>
      <w:r w:rsidRPr="004213A9">
        <w:rPr>
          <w:noProof/>
        </w:rPr>
        <w:t>У ході виконання завдання було закріплено навички роботи з Docker. Ми створили власний образ на базі Jenkins, розширивши його функціонал необхідними системними утилітами. Тепер у нас є готове ізольоване середовище для CI/CD процесів.</w:t>
      </w:r>
    </w:p>
    <w:sectPr w:rsidR="00681070" w:rsidRPr="004213A9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47AB8" w14:textId="77777777" w:rsidR="00715069" w:rsidRDefault="00715069" w:rsidP="00BF0379">
      <w:pPr>
        <w:spacing w:after="0"/>
      </w:pPr>
      <w:r>
        <w:separator/>
      </w:r>
    </w:p>
  </w:endnote>
  <w:endnote w:type="continuationSeparator" w:id="0">
    <w:p w14:paraId="3CEB7C0A" w14:textId="77777777" w:rsidR="00715069" w:rsidRDefault="00715069" w:rsidP="00BF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5C4CD" w14:textId="77777777" w:rsidR="00715069" w:rsidRDefault="00715069" w:rsidP="00BF0379">
      <w:pPr>
        <w:spacing w:after="0"/>
      </w:pPr>
      <w:r>
        <w:separator/>
      </w:r>
    </w:p>
  </w:footnote>
  <w:footnote w:type="continuationSeparator" w:id="0">
    <w:p w14:paraId="1C87D16E" w14:textId="77777777" w:rsidR="00715069" w:rsidRDefault="00715069" w:rsidP="00BF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3C04" w14:textId="77777777" w:rsidR="00BF0379" w:rsidRDefault="003D3800" w:rsidP="00BF0379">
    <w:pPr>
      <w:pStyle w:val="ad"/>
      <w:jc w:val="right"/>
    </w:pPr>
    <w:r>
      <w:rPr>
        <w:sz w:val="24"/>
        <w:szCs w:val="24"/>
      </w:rPr>
      <w:t>ПІ-231</w:t>
    </w:r>
    <w:r w:rsidR="00BF0379" w:rsidRPr="008D59C5">
      <w:rPr>
        <w:sz w:val="24"/>
        <w:szCs w:val="24"/>
      </w:rPr>
      <w:t xml:space="preserve">, </w:t>
    </w:r>
    <w:r>
      <w:rPr>
        <w:sz w:val="24"/>
        <w:szCs w:val="24"/>
      </w:rPr>
      <w:t>Спичак Я.В.</w:t>
    </w:r>
    <w:r>
      <w:rPr>
        <w:sz w:val="24"/>
        <w:szCs w:val="24"/>
      </w:rPr>
      <w:tab/>
    </w:r>
    <w:r w:rsidR="00BF0379">
      <w:tab/>
      <w:t xml:space="preserve"> </w:t>
    </w:r>
    <w:r w:rsidR="00BF0379">
      <w:fldChar w:fldCharType="begin"/>
    </w:r>
    <w:r w:rsidR="00BF0379">
      <w:instrText>PAGE   \* MERGEFORMAT</w:instrText>
    </w:r>
    <w:r w:rsidR="00BF0379">
      <w:fldChar w:fldCharType="separate"/>
    </w:r>
    <w:r w:rsidR="008A4C4C">
      <w:rPr>
        <w:noProof/>
      </w:rPr>
      <w:t>8</w:t>
    </w:r>
    <w:r w:rsidR="00BF0379">
      <w:fldChar w:fldCharType="end"/>
    </w:r>
  </w:p>
  <w:p w14:paraId="41E450AD" w14:textId="77777777" w:rsidR="00BF0379" w:rsidRDefault="00BF03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F9"/>
    <w:multiLevelType w:val="multilevel"/>
    <w:tmpl w:val="77FEEF4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88299F"/>
    <w:multiLevelType w:val="multilevel"/>
    <w:tmpl w:val="E20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0FD8"/>
    <w:multiLevelType w:val="multilevel"/>
    <w:tmpl w:val="FF4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4855BA"/>
    <w:multiLevelType w:val="multilevel"/>
    <w:tmpl w:val="16A6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6" w15:restartNumberingAfterBreak="0">
    <w:nsid w:val="15341FBA"/>
    <w:multiLevelType w:val="multilevel"/>
    <w:tmpl w:val="404285A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84" w:firstLine="430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F00E5E"/>
    <w:multiLevelType w:val="multilevel"/>
    <w:tmpl w:val="14346414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F5BD7"/>
    <w:multiLevelType w:val="multilevel"/>
    <w:tmpl w:val="37D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2F3FE4"/>
    <w:multiLevelType w:val="multilevel"/>
    <w:tmpl w:val="88CA1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E51C2"/>
    <w:multiLevelType w:val="multilevel"/>
    <w:tmpl w:val="A0D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8" w15:restartNumberingAfterBreak="0">
    <w:nsid w:val="3949704C"/>
    <w:multiLevelType w:val="multilevel"/>
    <w:tmpl w:val="DA7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21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39F6D34"/>
    <w:multiLevelType w:val="multilevel"/>
    <w:tmpl w:val="5A2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55766C"/>
    <w:multiLevelType w:val="multilevel"/>
    <w:tmpl w:val="9B8A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A7708D"/>
    <w:multiLevelType w:val="multilevel"/>
    <w:tmpl w:val="43C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C28EB"/>
    <w:multiLevelType w:val="multilevel"/>
    <w:tmpl w:val="F42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A6CE0"/>
    <w:multiLevelType w:val="hybridMultilevel"/>
    <w:tmpl w:val="79FEAB7E"/>
    <w:lvl w:ilvl="0" w:tplc="7E54D57C">
      <w:start w:val="1"/>
      <w:numFmt w:val="decimal"/>
      <w:pStyle w:val="a4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23"/>
  </w:num>
  <w:num w:numId="5">
    <w:abstractNumId w:val="9"/>
  </w:num>
  <w:num w:numId="6">
    <w:abstractNumId w:val="6"/>
  </w:num>
  <w:num w:numId="7">
    <w:abstractNumId w:val="13"/>
  </w:num>
  <w:num w:numId="8">
    <w:abstractNumId w:val="20"/>
  </w:num>
  <w:num w:numId="9">
    <w:abstractNumId w:val="17"/>
  </w:num>
  <w:num w:numId="10">
    <w:abstractNumId w:val="6"/>
  </w:num>
  <w:num w:numId="11">
    <w:abstractNumId w:val="20"/>
  </w:num>
  <w:num w:numId="12">
    <w:abstractNumId w:val="21"/>
  </w:num>
  <w:num w:numId="13">
    <w:abstractNumId w:val="0"/>
  </w:num>
  <w:num w:numId="14">
    <w:abstractNumId w:val="0"/>
  </w:num>
  <w:num w:numId="15">
    <w:abstractNumId w:val="3"/>
  </w:num>
  <w:num w:numId="16">
    <w:abstractNumId w:val="7"/>
  </w:num>
  <w:num w:numId="17">
    <w:abstractNumId w:val="19"/>
  </w:num>
  <w:num w:numId="18">
    <w:abstractNumId w:val="5"/>
  </w:num>
  <w:num w:numId="19">
    <w:abstractNumId w:val="14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  <w:lvlOverride w:ilvl="0">
      <w:startOverride w:val="1"/>
    </w:lvlOverride>
  </w:num>
  <w:num w:numId="23">
    <w:abstractNumId w:val="27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6"/>
  </w:num>
  <w:num w:numId="27">
    <w:abstractNumId w:val="14"/>
    <w:lvlOverride w:ilvl="0">
      <w:startOverride w:val="1"/>
    </w:lvlOverride>
  </w:num>
  <w:num w:numId="28">
    <w:abstractNumId w:val="4"/>
  </w:num>
  <w:num w:numId="29">
    <w:abstractNumId w:val="25"/>
  </w:num>
  <w:num w:numId="30">
    <w:abstractNumId w:val="14"/>
    <w:lvlOverride w:ilvl="0">
      <w:startOverride w:val="1"/>
    </w:lvlOverride>
  </w:num>
  <w:num w:numId="31">
    <w:abstractNumId w:val="26"/>
  </w:num>
  <w:num w:numId="32">
    <w:abstractNumId w:val="18"/>
  </w:num>
  <w:num w:numId="33">
    <w:abstractNumId w:val="12"/>
  </w:num>
  <w:num w:numId="34">
    <w:abstractNumId w:val="15"/>
  </w:num>
  <w:num w:numId="35">
    <w:abstractNumId w:val="14"/>
    <w:lvlOverride w:ilvl="0">
      <w:startOverride w:val="1"/>
    </w:lvlOverride>
  </w:num>
  <w:num w:numId="36">
    <w:abstractNumId w:val="24"/>
  </w:num>
  <w:num w:numId="37">
    <w:abstractNumId w:val="14"/>
    <w:lvlOverride w:ilvl="0">
      <w:startOverride w:val="1"/>
    </w:lvlOverride>
  </w:num>
  <w:num w:numId="38">
    <w:abstractNumId w:val="22"/>
  </w:num>
  <w:num w:numId="39">
    <w:abstractNumId w:val="1"/>
  </w:num>
  <w:num w:numId="40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F2"/>
    <w:rsid w:val="0004649A"/>
    <w:rsid w:val="00052CD2"/>
    <w:rsid w:val="00054DEF"/>
    <w:rsid w:val="00080A69"/>
    <w:rsid w:val="0008247F"/>
    <w:rsid w:val="000A2498"/>
    <w:rsid w:val="000B0F0F"/>
    <w:rsid w:val="000D5029"/>
    <w:rsid w:val="000E714F"/>
    <w:rsid w:val="000E77B3"/>
    <w:rsid w:val="001208FC"/>
    <w:rsid w:val="00154AAE"/>
    <w:rsid w:val="00210D53"/>
    <w:rsid w:val="002732DC"/>
    <w:rsid w:val="002D1E7A"/>
    <w:rsid w:val="003023B4"/>
    <w:rsid w:val="00330374"/>
    <w:rsid w:val="00331E40"/>
    <w:rsid w:val="00376B70"/>
    <w:rsid w:val="003C16A7"/>
    <w:rsid w:val="003D3800"/>
    <w:rsid w:val="003E4DF2"/>
    <w:rsid w:val="003F6236"/>
    <w:rsid w:val="004213A9"/>
    <w:rsid w:val="0044484E"/>
    <w:rsid w:val="00492FA2"/>
    <w:rsid w:val="004B149B"/>
    <w:rsid w:val="004B5F15"/>
    <w:rsid w:val="004C0605"/>
    <w:rsid w:val="004D440E"/>
    <w:rsid w:val="004E5E2E"/>
    <w:rsid w:val="0051644B"/>
    <w:rsid w:val="00534894"/>
    <w:rsid w:val="00542B14"/>
    <w:rsid w:val="0059322B"/>
    <w:rsid w:val="005C785C"/>
    <w:rsid w:val="005F14C1"/>
    <w:rsid w:val="005F58FD"/>
    <w:rsid w:val="00674E87"/>
    <w:rsid w:val="00675A4A"/>
    <w:rsid w:val="00680ED1"/>
    <w:rsid w:val="00681070"/>
    <w:rsid w:val="0069082E"/>
    <w:rsid w:val="006A24D2"/>
    <w:rsid w:val="006D3428"/>
    <w:rsid w:val="006D6782"/>
    <w:rsid w:val="00712654"/>
    <w:rsid w:val="00715069"/>
    <w:rsid w:val="00792F58"/>
    <w:rsid w:val="007C038F"/>
    <w:rsid w:val="007C629B"/>
    <w:rsid w:val="007C748F"/>
    <w:rsid w:val="0081397D"/>
    <w:rsid w:val="00814E52"/>
    <w:rsid w:val="0082342C"/>
    <w:rsid w:val="008552F8"/>
    <w:rsid w:val="008A4C4C"/>
    <w:rsid w:val="008B5060"/>
    <w:rsid w:val="008C27D3"/>
    <w:rsid w:val="008C27D8"/>
    <w:rsid w:val="008D59C5"/>
    <w:rsid w:val="0093008D"/>
    <w:rsid w:val="009767FA"/>
    <w:rsid w:val="00986389"/>
    <w:rsid w:val="00987110"/>
    <w:rsid w:val="009E7E97"/>
    <w:rsid w:val="00A31DD6"/>
    <w:rsid w:val="00A368D1"/>
    <w:rsid w:val="00A93C97"/>
    <w:rsid w:val="00A977A5"/>
    <w:rsid w:val="00AA67FF"/>
    <w:rsid w:val="00AB5B14"/>
    <w:rsid w:val="00AD217E"/>
    <w:rsid w:val="00BE3134"/>
    <w:rsid w:val="00BF0379"/>
    <w:rsid w:val="00BF7734"/>
    <w:rsid w:val="00C86851"/>
    <w:rsid w:val="00C91FB4"/>
    <w:rsid w:val="00CA4A38"/>
    <w:rsid w:val="00CB0C76"/>
    <w:rsid w:val="00CB3942"/>
    <w:rsid w:val="00D240B1"/>
    <w:rsid w:val="00D52353"/>
    <w:rsid w:val="00D55DD1"/>
    <w:rsid w:val="00D63A24"/>
    <w:rsid w:val="00DA362B"/>
    <w:rsid w:val="00E30923"/>
    <w:rsid w:val="00E348B5"/>
    <w:rsid w:val="00E424DF"/>
    <w:rsid w:val="00E61002"/>
    <w:rsid w:val="00E77F6C"/>
    <w:rsid w:val="00E964B6"/>
    <w:rsid w:val="00EB0263"/>
    <w:rsid w:val="00F33498"/>
    <w:rsid w:val="00F560B4"/>
    <w:rsid w:val="00F84A9A"/>
    <w:rsid w:val="00F96D60"/>
    <w:rsid w:val="00FB6EAC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3568"/>
  <w15:docId w15:val="{BAD93152-B431-43F4-ABE4-628C0D8D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екст звіту"/>
    <w:qFormat/>
    <w:rsid w:val="003023B4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Розділ"/>
    <w:next w:val="2"/>
    <w:link w:val="10"/>
    <w:uiPriority w:val="9"/>
    <w:qFormat/>
    <w:rsid w:val="00675A4A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Підрозділ"/>
    <w:next w:val="a5"/>
    <w:link w:val="20"/>
    <w:uiPriority w:val="9"/>
    <w:unhideWhenUsed/>
    <w:qFormat/>
    <w:rsid w:val="008D59C5"/>
    <w:pPr>
      <w:keepNext/>
      <w:keepLines/>
      <w:numPr>
        <w:ilvl w:val="1"/>
        <w:numId w:val="6"/>
      </w:numPr>
      <w:spacing w:before="360" w:after="240" w:line="240" w:lineRule="auto"/>
      <w:contextualSpacing/>
      <w:outlineLvl w:val="1"/>
    </w:pPr>
    <w:rPr>
      <w:rFonts w:ascii="Times New Roman" w:hAnsi="Times New Roman"/>
      <w:b/>
      <w:bCs/>
      <w:sz w:val="28"/>
      <w:szCs w:val="26"/>
    </w:rPr>
  </w:style>
  <w:style w:type="paragraph" w:styleId="3">
    <w:name w:val="heading 3"/>
    <w:aliases w:val="Пункт"/>
    <w:next w:val="a5"/>
    <w:link w:val="30"/>
    <w:uiPriority w:val="9"/>
    <w:unhideWhenUsed/>
    <w:qFormat/>
    <w:rsid w:val="008D59C5"/>
    <w:pPr>
      <w:keepNext/>
      <w:numPr>
        <w:ilvl w:val="2"/>
        <w:numId w:val="6"/>
      </w:numPr>
      <w:spacing w:before="360" w:after="240" w:line="240" w:lineRule="auto"/>
      <w:ind w:firstLine="431"/>
      <w:contextualSpacing/>
      <w:outlineLvl w:val="2"/>
    </w:pPr>
    <w:rPr>
      <w:rFonts w:ascii="Times New Roman" w:eastAsiaTheme="majorEastAsia" w:hAnsi="Times New Roman" w:cstheme="majorBidi"/>
      <w:sz w:val="28"/>
      <w:szCs w:val="26"/>
    </w:rPr>
  </w:style>
  <w:style w:type="paragraph" w:styleId="4">
    <w:name w:val="heading 4"/>
    <w:aliases w:val="Підпункт"/>
    <w:basedOn w:val="3"/>
    <w:next w:val="a6"/>
    <w:link w:val="40"/>
    <w:uiPriority w:val="9"/>
    <w:unhideWhenUsed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5"/>
    <w:next w:val="a5"/>
    <w:link w:val="50"/>
    <w:uiPriority w:val="9"/>
    <w:unhideWhenUsed/>
    <w:rsid w:val="00F334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aliases w:val="Розділ Знак"/>
    <w:basedOn w:val="a7"/>
    <w:link w:val="1"/>
    <w:uiPriority w:val="9"/>
    <w:rsid w:val="00675A4A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a">
    <w:name w:val="No Spacing"/>
    <w:uiPriority w:val="1"/>
    <w:rsid w:val="000D5029"/>
    <w:pPr>
      <w:spacing w:after="0" w:line="240" w:lineRule="auto"/>
      <w:ind w:firstLine="709"/>
      <w:contextualSpacing/>
      <w:jc w:val="both"/>
    </w:pPr>
    <w:rPr>
      <w:rFonts w:ascii="Times New Roman" w:hAnsi="Times New Roman"/>
      <w:b/>
      <w:caps/>
      <w:sz w:val="28"/>
    </w:rPr>
  </w:style>
  <w:style w:type="character" w:customStyle="1" w:styleId="20">
    <w:name w:val="Заголовок 2 Знак"/>
    <w:aliases w:val="Підрозділ Знак"/>
    <w:basedOn w:val="a7"/>
    <w:link w:val="2"/>
    <w:uiPriority w:val="9"/>
    <w:rsid w:val="008D59C5"/>
    <w:rPr>
      <w:rFonts w:ascii="Times New Roman" w:hAnsi="Times New Roman"/>
      <w:b/>
      <w:bCs/>
      <w:sz w:val="28"/>
      <w:szCs w:val="26"/>
    </w:rPr>
  </w:style>
  <w:style w:type="character" w:customStyle="1" w:styleId="30">
    <w:name w:val="Заголовок 3 Знак"/>
    <w:aliases w:val="Пункт Знак"/>
    <w:basedOn w:val="a7"/>
    <w:link w:val="3"/>
    <w:uiPriority w:val="9"/>
    <w:rsid w:val="008D59C5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aliases w:val="Підпункт Знак"/>
    <w:basedOn w:val="a7"/>
    <w:link w:val="4"/>
    <w:uiPriority w:val="9"/>
    <w:rsid w:val="00FE5D6B"/>
    <w:rPr>
      <w:rFonts w:ascii="Times New Roman" w:eastAsiaTheme="majorEastAsia" w:hAnsi="Times New Roman" w:cstheme="majorBidi"/>
      <w:sz w:val="28"/>
      <w:szCs w:val="26"/>
    </w:rPr>
  </w:style>
  <w:style w:type="paragraph" w:customStyle="1" w:styleId="a6">
    <w:name w:val="Стиль основного текста"/>
    <w:basedOn w:val="a5"/>
    <w:link w:val="11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paragraph" w:customStyle="1" w:styleId="a1">
    <w:name w:val="Стиль для списка"/>
    <w:basedOn w:val="a5"/>
    <w:link w:val="ab"/>
    <w:rsid w:val="00E348B5"/>
    <w:pPr>
      <w:numPr>
        <w:numId w:val="9"/>
      </w:numPr>
      <w:spacing w:after="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11">
    <w:name w:val="Стиль основного текста Знак1"/>
    <w:link w:val="a6"/>
    <w:rsid w:val="00E348B5"/>
    <w:rPr>
      <w:rFonts w:ascii="Times New Roman" w:eastAsia="MS Mincho" w:hAnsi="Times New Roman" w:cs="Times New Roman"/>
      <w:sz w:val="28"/>
      <w:szCs w:val="28"/>
      <w:lang w:val="ru-RU" w:eastAsia="ru-RU"/>
    </w:rPr>
  </w:style>
  <w:style w:type="character" w:customStyle="1" w:styleId="hps">
    <w:name w:val="hps"/>
    <w:basedOn w:val="a7"/>
    <w:rsid w:val="00E348B5"/>
  </w:style>
  <w:style w:type="character" w:customStyle="1" w:styleId="shorttext">
    <w:name w:val="short_text"/>
    <w:basedOn w:val="a7"/>
    <w:rsid w:val="00E348B5"/>
  </w:style>
  <w:style w:type="paragraph" w:customStyle="1" w:styleId="a3">
    <w:name w:val="Перелік"/>
    <w:link w:val="ac"/>
    <w:qFormat/>
    <w:rsid w:val="00054DEF"/>
    <w:pPr>
      <w:numPr>
        <w:numId w:val="8"/>
      </w:numPr>
      <w:tabs>
        <w:tab w:val="clear" w:pos="2265"/>
        <w:tab w:val="num" w:pos="993"/>
      </w:tabs>
      <w:spacing w:before="60" w:after="12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5"/>
    <w:link w:val="ae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b">
    <w:name w:val="Стиль для списка Знак"/>
    <w:basedOn w:val="a7"/>
    <w:link w:val="a1"/>
    <w:rsid w:val="00E348B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c">
    <w:name w:val="Перелік Знак"/>
    <w:basedOn w:val="ab"/>
    <w:link w:val="a3"/>
    <w:rsid w:val="00054DEF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e">
    <w:name w:val="Верхний колонтитул Знак"/>
    <w:basedOn w:val="a7"/>
    <w:link w:val="ad"/>
    <w:uiPriority w:val="99"/>
    <w:rsid w:val="00BF0379"/>
    <w:rPr>
      <w:rFonts w:ascii="Times New Roman" w:hAnsi="Times New Roman"/>
      <w:sz w:val="28"/>
    </w:rPr>
  </w:style>
  <w:style w:type="paragraph" w:styleId="af">
    <w:name w:val="footer"/>
    <w:basedOn w:val="a5"/>
    <w:link w:val="af0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7"/>
    <w:link w:val="af"/>
    <w:uiPriority w:val="99"/>
    <w:rsid w:val="00BF0379"/>
    <w:rPr>
      <w:rFonts w:ascii="Times New Roman" w:hAnsi="Times New Roman"/>
      <w:sz w:val="28"/>
    </w:rPr>
  </w:style>
  <w:style w:type="paragraph" w:styleId="HTML">
    <w:name w:val="HTML Preformatted"/>
    <w:basedOn w:val="a5"/>
    <w:link w:val="HTML0"/>
    <w:uiPriority w:val="99"/>
    <w:semiHidden/>
    <w:unhideWhenUsed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F0379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Код"/>
    <w:link w:val="af2"/>
    <w:qFormat/>
    <w:rsid w:val="00CB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</w:rPr>
  </w:style>
  <w:style w:type="character" w:customStyle="1" w:styleId="af2">
    <w:name w:val="Код Знак"/>
    <w:basedOn w:val="a7"/>
    <w:link w:val="af1"/>
    <w:rsid w:val="00CB3942"/>
    <w:rPr>
      <w:rFonts w:ascii="Courier New" w:eastAsia="Times New Roman" w:hAnsi="Courier New" w:cs="Courier New"/>
      <w:noProof/>
      <w:sz w:val="24"/>
      <w:szCs w:val="20"/>
    </w:rPr>
  </w:style>
  <w:style w:type="paragraph" w:styleId="af3">
    <w:name w:val="Balloon Text"/>
    <w:basedOn w:val="a5"/>
    <w:link w:val="af4"/>
    <w:uiPriority w:val="99"/>
    <w:semiHidden/>
    <w:unhideWhenUsed/>
    <w:rsid w:val="004C0605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7"/>
    <w:link w:val="af3"/>
    <w:uiPriority w:val="99"/>
    <w:semiHidden/>
    <w:rsid w:val="004C0605"/>
    <w:rPr>
      <w:rFonts w:ascii="Tahoma" w:hAnsi="Tahoma" w:cs="Tahoma"/>
      <w:sz w:val="16"/>
      <w:szCs w:val="16"/>
    </w:rPr>
  </w:style>
  <w:style w:type="paragraph" w:customStyle="1" w:styleId="af5">
    <w:name w:val="Рисунок"/>
    <w:next w:val="a"/>
    <w:link w:val="af6"/>
    <w:qFormat/>
    <w:rsid w:val="00E61002"/>
    <w:pPr>
      <w:spacing w:before="240" w:after="120" w:line="240" w:lineRule="auto"/>
      <w:jc w:val="center"/>
    </w:pPr>
    <w:rPr>
      <w:rFonts w:ascii="Times New Roman" w:hAnsi="Times New Roman"/>
      <w:noProof/>
      <w:sz w:val="28"/>
    </w:rPr>
  </w:style>
  <w:style w:type="paragraph" w:customStyle="1" w:styleId="a">
    <w:name w:val="Підпис під рисунком"/>
    <w:next w:val="a6"/>
    <w:link w:val="af7"/>
    <w:qFormat/>
    <w:rsid w:val="00D55DD1"/>
    <w:pPr>
      <w:numPr>
        <w:ilvl w:val="1"/>
        <w:numId w:val="13"/>
      </w:numPr>
      <w:spacing w:after="240" w:line="240" w:lineRule="auto"/>
      <w:jc w:val="center"/>
      <w:outlineLvl w:val="1"/>
    </w:pPr>
    <w:rPr>
      <w:rFonts w:ascii="Times New Roman" w:hAnsi="Times New Roman"/>
      <w:noProof/>
      <w:sz w:val="28"/>
    </w:rPr>
  </w:style>
  <w:style w:type="character" w:customStyle="1" w:styleId="af6">
    <w:name w:val="Рисунок Знак"/>
    <w:basedOn w:val="a7"/>
    <w:link w:val="af5"/>
    <w:rsid w:val="00E61002"/>
    <w:rPr>
      <w:rFonts w:ascii="Times New Roman" w:hAnsi="Times New Roman"/>
      <w:noProof/>
      <w:sz w:val="28"/>
    </w:rPr>
  </w:style>
  <w:style w:type="paragraph" w:styleId="af8">
    <w:name w:val="List Paragraph"/>
    <w:basedOn w:val="a5"/>
    <w:link w:val="af9"/>
    <w:uiPriority w:val="34"/>
    <w:rsid w:val="00CB0C76"/>
    <w:pPr>
      <w:ind w:left="720"/>
    </w:pPr>
  </w:style>
  <w:style w:type="character" w:customStyle="1" w:styleId="af7">
    <w:name w:val="Підпис під рисунком Знак"/>
    <w:basedOn w:val="af6"/>
    <w:link w:val="a"/>
    <w:rsid w:val="00D55DD1"/>
    <w:rPr>
      <w:rFonts w:ascii="Times New Roman" w:hAnsi="Times New Roman"/>
      <w:noProof/>
      <w:sz w:val="28"/>
    </w:rPr>
  </w:style>
  <w:style w:type="paragraph" w:customStyle="1" w:styleId="a2">
    <w:name w:val="Лістинга заголовок"/>
    <w:next w:val="af1"/>
    <w:link w:val="afa"/>
    <w:qFormat/>
    <w:rsid w:val="00FE5D6B"/>
    <w:pPr>
      <w:numPr>
        <w:ilvl w:val="1"/>
        <w:numId w:val="17"/>
      </w:numPr>
      <w:spacing w:before="120" w:after="60" w:line="240" w:lineRule="auto"/>
      <w:outlineLvl w:val="1"/>
    </w:pPr>
    <w:rPr>
      <w:rFonts w:ascii="Times New Roman" w:hAnsi="Times New Roman"/>
      <w:sz w:val="28"/>
    </w:rPr>
  </w:style>
  <w:style w:type="character" w:customStyle="1" w:styleId="af9">
    <w:name w:val="Абзац списка Знак"/>
    <w:basedOn w:val="a7"/>
    <w:link w:val="af8"/>
    <w:uiPriority w:val="34"/>
    <w:rsid w:val="00CB0C76"/>
    <w:rPr>
      <w:rFonts w:ascii="Times New Roman" w:hAnsi="Times New Roman"/>
      <w:sz w:val="28"/>
    </w:rPr>
  </w:style>
  <w:style w:type="character" w:customStyle="1" w:styleId="afa">
    <w:name w:val="Лістинга заголовок Знак"/>
    <w:basedOn w:val="af9"/>
    <w:link w:val="a2"/>
    <w:rsid w:val="00FE5D6B"/>
    <w:rPr>
      <w:rFonts w:ascii="Times New Roman" w:hAnsi="Times New Roman"/>
      <w:sz w:val="28"/>
    </w:rPr>
  </w:style>
  <w:style w:type="paragraph" w:customStyle="1" w:styleId="a0">
    <w:name w:val="Нумерований перелік"/>
    <w:link w:val="afb"/>
    <w:qFormat/>
    <w:rsid w:val="006D6782"/>
    <w:pPr>
      <w:numPr>
        <w:numId w:val="19"/>
      </w:numPr>
      <w:tabs>
        <w:tab w:val="left" w:pos="737"/>
      </w:tabs>
      <w:spacing w:before="120" w:after="120" w:line="240" w:lineRule="auto"/>
      <w:contextualSpacing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9"/>
    <w:rsid w:val="00F3349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afb">
    <w:name w:val="Нумерований перелік Знак"/>
    <w:basedOn w:val="11"/>
    <w:link w:val="a0"/>
    <w:rsid w:val="006D6782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12">
    <w:name w:val="Заголовок1"/>
    <w:basedOn w:val="a0"/>
    <w:link w:val="afc"/>
    <w:qFormat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5"/>
    <w:link w:val="42"/>
    <w:rsid w:val="00792F58"/>
    <w:pPr>
      <w:spacing w:after="0"/>
      <w:ind w:left="1132" w:hanging="283"/>
    </w:pPr>
    <w:rPr>
      <w:rFonts w:eastAsia="Times New Roman" w:cs="Times New Roman"/>
      <w:szCs w:val="20"/>
      <w:lang w:val="ru-RU" w:eastAsia="ru-RU"/>
    </w:rPr>
  </w:style>
  <w:style w:type="character" w:customStyle="1" w:styleId="afc">
    <w:name w:val="Заголовок Знак"/>
    <w:basedOn w:val="afb"/>
    <w:link w:val="12"/>
    <w:rsid w:val="0059322B"/>
    <w:rPr>
      <w:rFonts w:ascii="Times New Roman" w:eastAsia="MS Mincho" w:hAnsi="Times New Roman" w:cs="Times New Roman"/>
      <w:b/>
      <w:caps/>
      <w:sz w:val="28"/>
      <w:szCs w:val="28"/>
      <w:lang w:val="ru-RU" w:eastAsia="ru-RU"/>
    </w:rPr>
  </w:style>
  <w:style w:type="paragraph" w:customStyle="1" w:styleId="a4">
    <w:name w:val="Джерела посилання"/>
    <w:basedOn w:val="41"/>
    <w:link w:val="afd"/>
    <w:qFormat/>
    <w:rsid w:val="00792F58"/>
    <w:pPr>
      <w:numPr>
        <w:numId w:val="23"/>
      </w:numPr>
    </w:pPr>
    <w:rPr>
      <w:lang w:val="uk-UA"/>
    </w:rPr>
  </w:style>
  <w:style w:type="character" w:customStyle="1" w:styleId="42">
    <w:name w:val="Список 4 Знак"/>
    <w:basedOn w:val="a7"/>
    <w:link w:val="41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d">
    <w:name w:val="Джерела посилання Знак"/>
    <w:basedOn w:val="42"/>
    <w:link w:val="a4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e">
    <w:name w:val="СтильПодрисуночной подписи"/>
    <w:rsid w:val="003D3800"/>
    <w:p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paragraph" w:styleId="aff">
    <w:name w:val="Normal (Web)"/>
    <w:basedOn w:val="a5"/>
    <w:uiPriority w:val="99"/>
    <w:unhideWhenUsed/>
    <w:rsid w:val="008C27D3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table" w:styleId="aff0">
    <w:name w:val="Table Grid"/>
    <w:basedOn w:val="a8"/>
    <w:uiPriority w:val="59"/>
    <w:rsid w:val="00302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7"/>
    <w:uiPriority w:val="99"/>
    <w:semiHidden/>
    <w:unhideWhenUsed/>
    <w:rsid w:val="0098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2kurs\&#1051;&#1072;&#1073;&#1086;&#1088;&#1072;&#1090;&#1086;&#1088;&#1085;&#1072;%20&#1088;&#1086;&#1073;&#1086;&#1090;&#1072;%20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 робота 2</Template>
  <TotalTime>307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Спичак</dc:creator>
  <cp:lastModifiedBy>Yaroslav Spychak</cp:lastModifiedBy>
  <cp:revision>34</cp:revision>
  <dcterms:created xsi:type="dcterms:W3CDTF">2024-10-09T00:34:00Z</dcterms:created>
  <dcterms:modified xsi:type="dcterms:W3CDTF">2025-11-28T21:33:00Z</dcterms:modified>
</cp:coreProperties>
</file>